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754794" w14:textId="77777777" w:rsidR="00BD00E0" w:rsidRPr="007D622D" w:rsidRDefault="007D622D" w:rsidP="007D622D">
      <w:pPr>
        <w:jc w:val="center"/>
        <w:rPr>
          <w:sz w:val="28"/>
          <w:szCs w:val="28"/>
        </w:rPr>
      </w:pPr>
      <w:r w:rsidRPr="007D622D">
        <w:rPr>
          <w:sz w:val="28"/>
          <w:szCs w:val="28"/>
        </w:rPr>
        <w:t>Министерство науки и высшего образования Российской Федерации</w:t>
      </w:r>
    </w:p>
    <w:p w14:paraId="5147EE54" w14:textId="77777777" w:rsidR="007D622D" w:rsidRPr="007D622D" w:rsidRDefault="007D622D" w:rsidP="007D622D">
      <w:pPr>
        <w:jc w:val="center"/>
        <w:rPr>
          <w:sz w:val="28"/>
          <w:szCs w:val="28"/>
        </w:rPr>
      </w:pPr>
      <w:r w:rsidRPr="007D622D">
        <w:rPr>
          <w:sz w:val="28"/>
          <w:szCs w:val="28"/>
        </w:rPr>
        <w:t>Федеральное государственное автономное образовательное учреждение</w:t>
      </w:r>
    </w:p>
    <w:p w14:paraId="4F8EE634" w14:textId="77777777" w:rsidR="007D622D" w:rsidRPr="007D622D" w:rsidRDefault="007D622D" w:rsidP="007D622D">
      <w:pPr>
        <w:jc w:val="center"/>
        <w:rPr>
          <w:sz w:val="28"/>
          <w:szCs w:val="28"/>
        </w:rPr>
      </w:pPr>
      <w:r w:rsidRPr="007D622D">
        <w:rPr>
          <w:sz w:val="28"/>
          <w:szCs w:val="28"/>
        </w:rPr>
        <w:t>Высшего образования</w:t>
      </w:r>
    </w:p>
    <w:p w14:paraId="382242FD" w14:textId="77777777" w:rsidR="007D622D" w:rsidRDefault="007D622D" w:rsidP="007D622D">
      <w:pPr>
        <w:jc w:val="center"/>
        <w:rPr>
          <w:i/>
          <w:iCs/>
          <w:sz w:val="28"/>
          <w:szCs w:val="28"/>
        </w:rPr>
      </w:pPr>
      <w:r w:rsidRPr="007D622D">
        <w:rPr>
          <w:i/>
          <w:iCs/>
          <w:sz w:val="28"/>
          <w:szCs w:val="28"/>
        </w:rPr>
        <w:t xml:space="preserve">Факультет </w:t>
      </w:r>
      <w:r>
        <w:rPr>
          <w:i/>
          <w:iCs/>
          <w:sz w:val="28"/>
          <w:szCs w:val="28"/>
        </w:rPr>
        <w:t>Программной Инженерии и Компьютерной Техники</w:t>
      </w:r>
    </w:p>
    <w:p w14:paraId="1570C58B" w14:textId="77777777" w:rsidR="007D622D" w:rsidRDefault="007D622D" w:rsidP="007D622D">
      <w:pPr>
        <w:jc w:val="center"/>
        <w:rPr>
          <w:i/>
          <w:iCs/>
          <w:sz w:val="28"/>
          <w:szCs w:val="28"/>
        </w:rPr>
      </w:pPr>
    </w:p>
    <w:p w14:paraId="225732F9" w14:textId="77777777" w:rsidR="007D622D" w:rsidRDefault="007D622D" w:rsidP="007D622D">
      <w:pPr>
        <w:jc w:val="center"/>
        <w:rPr>
          <w:i/>
          <w:iCs/>
          <w:sz w:val="28"/>
          <w:szCs w:val="28"/>
        </w:rPr>
      </w:pPr>
    </w:p>
    <w:p w14:paraId="064B4D42" w14:textId="77777777" w:rsidR="007D622D" w:rsidRDefault="007D622D" w:rsidP="007D622D">
      <w:pPr>
        <w:jc w:val="center"/>
        <w:rPr>
          <w:i/>
          <w:iCs/>
          <w:sz w:val="28"/>
          <w:szCs w:val="28"/>
        </w:rPr>
      </w:pPr>
    </w:p>
    <w:p w14:paraId="11DF8571" w14:textId="77777777" w:rsidR="007D622D" w:rsidRDefault="007D622D" w:rsidP="007D622D">
      <w:pPr>
        <w:jc w:val="center"/>
        <w:rPr>
          <w:i/>
          <w:iCs/>
          <w:sz w:val="28"/>
          <w:szCs w:val="28"/>
        </w:rPr>
      </w:pPr>
    </w:p>
    <w:p w14:paraId="470EF6D3" w14:textId="77777777" w:rsidR="007D622D" w:rsidRDefault="007D622D" w:rsidP="007D622D">
      <w:pPr>
        <w:jc w:val="center"/>
        <w:rPr>
          <w:i/>
          <w:iCs/>
          <w:sz w:val="28"/>
          <w:szCs w:val="28"/>
        </w:rPr>
      </w:pPr>
    </w:p>
    <w:p w14:paraId="241FCE07" w14:textId="2F17C6C6" w:rsidR="007D622D" w:rsidRDefault="007D622D" w:rsidP="007D622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Лабораторная работа </w:t>
      </w:r>
      <w:r w:rsidR="005167FF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 по </w:t>
      </w:r>
      <w:r w:rsidR="005167FF">
        <w:rPr>
          <w:b/>
          <w:bCs/>
          <w:sz w:val="28"/>
          <w:szCs w:val="28"/>
        </w:rPr>
        <w:t>вычислительной математике</w:t>
      </w:r>
    </w:p>
    <w:p w14:paraId="55EF047F" w14:textId="1C974050" w:rsidR="005167FF" w:rsidRDefault="005167FF" w:rsidP="005167FF">
      <w:pPr>
        <w:jc w:val="center"/>
        <w:rPr>
          <w:sz w:val="28"/>
          <w:szCs w:val="28"/>
        </w:rPr>
      </w:pPr>
      <w:r w:rsidRPr="005167FF">
        <w:rPr>
          <w:sz w:val="28"/>
          <w:szCs w:val="28"/>
        </w:rPr>
        <w:t>АППРОКСИМАЦИЯ ФУНКЦИИ МЕТОДОМ</w:t>
      </w:r>
      <w:r>
        <w:rPr>
          <w:sz w:val="28"/>
          <w:szCs w:val="28"/>
        </w:rPr>
        <w:t xml:space="preserve"> </w:t>
      </w:r>
      <w:r w:rsidRPr="005167FF">
        <w:rPr>
          <w:sz w:val="28"/>
          <w:szCs w:val="28"/>
        </w:rPr>
        <w:t>НАИМЕНЬШИХ КВАДРАТОВ</w:t>
      </w:r>
    </w:p>
    <w:p w14:paraId="051C3E2A" w14:textId="384F2263" w:rsidR="007D622D" w:rsidRPr="005167FF" w:rsidRDefault="007D622D" w:rsidP="005167FF">
      <w:pPr>
        <w:jc w:val="center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</w:rPr>
        <w:t xml:space="preserve">Вариант </w:t>
      </w:r>
      <w:r w:rsidRPr="007D622D">
        <w:rPr>
          <w:sz w:val="28"/>
          <w:szCs w:val="28"/>
        </w:rPr>
        <w:t xml:space="preserve"> №</w:t>
      </w:r>
      <w:proofErr w:type="gramEnd"/>
      <w:r w:rsidR="005167FF">
        <w:rPr>
          <w:sz w:val="28"/>
          <w:szCs w:val="28"/>
          <w:lang w:val="en-US"/>
        </w:rPr>
        <w:t>13</w:t>
      </w:r>
    </w:p>
    <w:p w14:paraId="27897526" w14:textId="77777777" w:rsidR="006E69ED" w:rsidRPr="00733B55" w:rsidRDefault="006E69ED" w:rsidP="007D622D">
      <w:pPr>
        <w:jc w:val="center"/>
        <w:rPr>
          <w:sz w:val="28"/>
          <w:szCs w:val="28"/>
        </w:rPr>
      </w:pPr>
    </w:p>
    <w:p w14:paraId="5F600CDE" w14:textId="77777777" w:rsidR="006E69ED" w:rsidRPr="00733B55" w:rsidRDefault="006E69ED" w:rsidP="007D622D">
      <w:pPr>
        <w:jc w:val="center"/>
        <w:rPr>
          <w:sz w:val="28"/>
          <w:szCs w:val="28"/>
        </w:rPr>
      </w:pPr>
    </w:p>
    <w:p w14:paraId="02DA873B" w14:textId="77777777" w:rsidR="006E69ED" w:rsidRPr="00733B55" w:rsidRDefault="006E69ED" w:rsidP="007D622D">
      <w:pPr>
        <w:jc w:val="center"/>
        <w:rPr>
          <w:sz w:val="28"/>
          <w:szCs w:val="28"/>
        </w:rPr>
      </w:pPr>
    </w:p>
    <w:p w14:paraId="14828919" w14:textId="77777777" w:rsidR="006E69ED" w:rsidRPr="00733B55" w:rsidRDefault="006E69ED" w:rsidP="007D622D">
      <w:pPr>
        <w:jc w:val="center"/>
        <w:rPr>
          <w:sz w:val="28"/>
          <w:szCs w:val="28"/>
        </w:rPr>
      </w:pPr>
    </w:p>
    <w:p w14:paraId="6ED2536E" w14:textId="77777777" w:rsidR="006E69ED" w:rsidRPr="00733B55" w:rsidRDefault="006E69ED" w:rsidP="007D622D">
      <w:pPr>
        <w:jc w:val="center"/>
        <w:rPr>
          <w:sz w:val="28"/>
          <w:szCs w:val="28"/>
        </w:rPr>
      </w:pPr>
    </w:p>
    <w:p w14:paraId="15D7A185" w14:textId="77777777" w:rsidR="006E69ED" w:rsidRPr="00733B55" w:rsidRDefault="006E69ED" w:rsidP="006E69ED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Группа: </w:t>
      </w:r>
      <w:r>
        <w:rPr>
          <w:sz w:val="28"/>
          <w:szCs w:val="28"/>
          <w:lang w:val="en-US"/>
        </w:rPr>
        <w:t>P</w:t>
      </w:r>
      <w:r w:rsidRPr="00733B55">
        <w:rPr>
          <w:sz w:val="28"/>
          <w:szCs w:val="28"/>
        </w:rPr>
        <w:t>3116</w:t>
      </w:r>
    </w:p>
    <w:p w14:paraId="0C5C16DA" w14:textId="77777777" w:rsidR="006E69ED" w:rsidRDefault="006E69ED" w:rsidP="006E69ED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Выполнил: </w:t>
      </w:r>
    </w:p>
    <w:p w14:paraId="43E57120" w14:textId="77777777" w:rsidR="006E69ED" w:rsidRDefault="006E69ED" w:rsidP="006E69ED">
      <w:pPr>
        <w:jc w:val="right"/>
        <w:rPr>
          <w:sz w:val="28"/>
          <w:szCs w:val="28"/>
        </w:rPr>
      </w:pPr>
      <w:r>
        <w:rPr>
          <w:sz w:val="28"/>
          <w:szCs w:val="28"/>
        </w:rPr>
        <w:t>Сиразетдинов А.Н.</w:t>
      </w:r>
    </w:p>
    <w:p w14:paraId="5431C0D9" w14:textId="77777777" w:rsidR="006E69ED" w:rsidRDefault="006E69ED" w:rsidP="006E69ED">
      <w:pPr>
        <w:jc w:val="right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14:paraId="5033F250" w14:textId="76EB8FC6" w:rsidR="006E69ED" w:rsidRDefault="005167FF" w:rsidP="006E69ED">
      <w:pPr>
        <w:jc w:val="right"/>
        <w:rPr>
          <w:sz w:val="28"/>
          <w:szCs w:val="28"/>
        </w:rPr>
      </w:pPr>
      <w:r w:rsidRPr="005167FF">
        <w:rPr>
          <w:sz w:val="28"/>
          <w:szCs w:val="28"/>
        </w:rPr>
        <w:t xml:space="preserve">Малышева </w:t>
      </w:r>
      <w:proofErr w:type="gramStart"/>
      <w:r w:rsidRPr="005167FF">
        <w:rPr>
          <w:sz w:val="28"/>
          <w:szCs w:val="28"/>
        </w:rPr>
        <w:t>Т.А.</w:t>
      </w:r>
      <w:proofErr w:type="gramEnd"/>
    </w:p>
    <w:p w14:paraId="73E3D6DA" w14:textId="77777777" w:rsidR="006E69ED" w:rsidRDefault="006E69ED" w:rsidP="006E69ED">
      <w:pPr>
        <w:jc w:val="right"/>
        <w:rPr>
          <w:sz w:val="28"/>
          <w:szCs w:val="28"/>
        </w:rPr>
      </w:pPr>
    </w:p>
    <w:p w14:paraId="06B669B3" w14:textId="77777777" w:rsidR="006E69ED" w:rsidRDefault="006E69ED" w:rsidP="006E69ED">
      <w:pPr>
        <w:jc w:val="right"/>
        <w:rPr>
          <w:sz w:val="28"/>
          <w:szCs w:val="28"/>
        </w:rPr>
      </w:pPr>
    </w:p>
    <w:p w14:paraId="1F01BF49" w14:textId="77777777" w:rsidR="006E69ED" w:rsidRDefault="006E69ED" w:rsidP="006E69ED">
      <w:pPr>
        <w:jc w:val="right"/>
        <w:rPr>
          <w:sz w:val="28"/>
          <w:szCs w:val="28"/>
        </w:rPr>
      </w:pPr>
    </w:p>
    <w:p w14:paraId="21142365" w14:textId="77777777" w:rsidR="006E69ED" w:rsidRDefault="006E69ED" w:rsidP="006E69ED">
      <w:pPr>
        <w:jc w:val="right"/>
        <w:rPr>
          <w:sz w:val="28"/>
          <w:szCs w:val="28"/>
        </w:rPr>
      </w:pPr>
    </w:p>
    <w:p w14:paraId="1C9EA54C" w14:textId="77777777" w:rsidR="006E69ED" w:rsidRDefault="006E69ED" w:rsidP="006E69ED">
      <w:pPr>
        <w:jc w:val="center"/>
        <w:rPr>
          <w:sz w:val="28"/>
          <w:szCs w:val="28"/>
        </w:rPr>
      </w:pPr>
      <w:r>
        <w:rPr>
          <w:sz w:val="28"/>
          <w:szCs w:val="28"/>
        </w:rPr>
        <w:t>Г. Санкт-Петербург</w:t>
      </w:r>
    </w:p>
    <w:p w14:paraId="0D3812A7" w14:textId="4530E93D" w:rsidR="006E69ED" w:rsidRPr="005167FF" w:rsidRDefault="006E69ED" w:rsidP="006E69ED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202</w:t>
      </w:r>
      <w:r w:rsidR="005167FF">
        <w:rPr>
          <w:sz w:val="28"/>
          <w:szCs w:val="28"/>
          <w:lang w:val="en-US"/>
        </w:rPr>
        <w:t>4</w:t>
      </w:r>
    </w:p>
    <w:sdt>
      <w:sdtPr>
        <w:rPr>
          <w:rFonts w:eastAsia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091233078"/>
        <w:docPartObj>
          <w:docPartGallery w:val="Table of Contents"/>
          <w:docPartUnique/>
        </w:docPartObj>
      </w:sdtPr>
      <w:sdtContent>
        <w:p w14:paraId="3B30536E" w14:textId="77777777" w:rsidR="006E69ED" w:rsidRPr="006E69ED" w:rsidRDefault="006E69ED">
          <w:pPr>
            <w:pStyle w:val="a5"/>
            <w:rPr>
              <w:rFonts w:cs="Times New Roman"/>
            </w:rPr>
          </w:pPr>
          <w:r w:rsidRPr="006E69ED">
            <w:rPr>
              <w:rFonts w:cs="Times New Roman"/>
            </w:rPr>
            <w:t>Оглавление</w:t>
          </w:r>
        </w:p>
        <w:p w14:paraId="1AEF7C72" w14:textId="2C110C75" w:rsidR="00607420" w:rsidRDefault="006E69E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821804" w:history="1">
            <w:r w:rsidR="00607420" w:rsidRPr="00AE1E08">
              <w:rPr>
                <w:rStyle w:val="a7"/>
                <w:noProof/>
              </w:rPr>
              <w:t>Цель работы</w:t>
            </w:r>
            <w:r w:rsidR="00607420">
              <w:rPr>
                <w:noProof/>
                <w:webHidden/>
              </w:rPr>
              <w:tab/>
            </w:r>
            <w:r w:rsidR="00607420">
              <w:rPr>
                <w:noProof/>
                <w:webHidden/>
              </w:rPr>
              <w:fldChar w:fldCharType="begin"/>
            </w:r>
            <w:r w:rsidR="00607420">
              <w:rPr>
                <w:noProof/>
                <w:webHidden/>
              </w:rPr>
              <w:instrText xml:space="preserve"> PAGEREF _Toc169821804 \h </w:instrText>
            </w:r>
            <w:r w:rsidR="00607420">
              <w:rPr>
                <w:noProof/>
                <w:webHidden/>
              </w:rPr>
            </w:r>
            <w:r w:rsidR="00607420">
              <w:rPr>
                <w:noProof/>
                <w:webHidden/>
              </w:rPr>
              <w:fldChar w:fldCharType="separate"/>
            </w:r>
            <w:r w:rsidR="00C706D7">
              <w:rPr>
                <w:noProof/>
                <w:webHidden/>
              </w:rPr>
              <w:t>3</w:t>
            </w:r>
            <w:r w:rsidR="00607420">
              <w:rPr>
                <w:noProof/>
                <w:webHidden/>
              </w:rPr>
              <w:fldChar w:fldCharType="end"/>
            </w:r>
          </w:hyperlink>
        </w:p>
        <w:p w14:paraId="7085D410" w14:textId="7FA3DABD" w:rsidR="00607420" w:rsidRDefault="0060742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9821805" w:history="1">
            <w:r w:rsidRPr="00AE1E08">
              <w:rPr>
                <w:rStyle w:val="a7"/>
                <w:noProof/>
              </w:rPr>
              <w:t>Рабочие формулы метода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_Toc169821805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06D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561EC" w14:textId="714E0018" w:rsidR="00607420" w:rsidRDefault="0060742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9821806" w:history="1">
            <w:r w:rsidRPr="00AE1E08">
              <w:rPr>
                <w:rStyle w:val="a7"/>
                <w:noProof/>
              </w:rPr>
              <w:t>Вычислительная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_Toc169821806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06D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A7B2C" w14:textId="73250621" w:rsidR="00607420" w:rsidRDefault="0060742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9821807" w:history="1">
            <w:r w:rsidRPr="00AE1E08">
              <w:rPr>
                <w:rStyle w:val="a7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_Toc169821807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06D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3F1B2" w14:textId="52FEDE5F" w:rsidR="00607420" w:rsidRDefault="0060742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9821808" w:history="1">
            <w:r w:rsidRPr="00AE1E08">
              <w:rPr>
                <w:rStyle w:val="a7"/>
                <w:noProof/>
              </w:rPr>
              <w:t>Таблица табулирования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_Toc169821808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06D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C01AB" w14:textId="6F4319D9" w:rsidR="00607420" w:rsidRDefault="0060742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9821809" w:history="1">
            <w:r w:rsidRPr="00AE1E08">
              <w:rPr>
                <w:rStyle w:val="a7"/>
                <w:noProof/>
              </w:rPr>
              <w:t>Линейная аппроксимация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_Toc169821809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06D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8EC50" w14:textId="45EF7A3E" w:rsidR="00607420" w:rsidRDefault="0060742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9821810" w:history="1">
            <w:r w:rsidRPr="00AE1E08">
              <w:rPr>
                <w:rStyle w:val="a7"/>
                <w:rFonts w:eastAsia="Times New Roman"/>
                <w:noProof/>
              </w:rPr>
              <w:t>Квадратичная аппроксимация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_Toc169821810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06D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EA82E" w14:textId="7A2BC1B5" w:rsidR="00607420" w:rsidRDefault="0060742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9821811" w:history="1">
            <w:r w:rsidRPr="00AE1E08">
              <w:rPr>
                <w:rStyle w:val="a7"/>
                <w:rFonts w:eastAsia="Times New Roman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_Toc169821811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06D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6D4DC" w14:textId="27D44221" w:rsidR="00607420" w:rsidRDefault="0060742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9821812" w:history="1">
            <w:r w:rsidRPr="00AE1E08">
              <w:rPr>
                <w:rStyle w:val="a7"/>
                <w:noProof/>
              </w:rPr>
              <w:t>График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_Toc169821812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06D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0E858" w14:textId="4B723B58" w:rsidR="00607420" w:rsidRDefault="0060742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9821813" w:history="1">
            <w:r w:rsidRPr="00AE1E08">
              <w:rPr>
                <w:rStyle w:val="a7"/>
                <w:noProof/>
              </w:rPr>
              <w:t>Листинг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_Toc169821813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06D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E4B70" w14:textId="6A0819EB" w:rsidR="00607420" w:rsidRDefault="0060742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9821814" w:history="1">
            <w:r w:rsidRPr="00AE1E08">
              <w:rPr>
                <w:rStyle w:val="a7"/>
                <w:rFonts w:eastAsia="Times New Roman"/>
                <w:noProof/>
              </w:rPr>
              <w:t>Результаты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_Toc169821814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06D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0EEDD" w14:textId="0340107F" w:rsidR="00607420" w:rsidRDefault="0060742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9821815" w:history="1">
            <w:r w:rsidRPr="00AE1E08">
              <w:rPr>
                <w:rStyle w:val="a7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_Toc169821815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06D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36391" w14:textId="5FC872C5" w:rsidR="005167FF" w:rsidRPr="005167FF" w:rsidRDefault="006E69ED" w:rsidP="00081104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76C90D73" w14:textId="4834F14A" w:rsidR="005167FF" w:rsidRDefault="00000000" w:rsidP="005167FF"/>
      </w:sdtContent>
    </w:sdt>
    <w:p w14:paraId="32197E3F" w14:textId="77777777" w:rsidR="005167FF" w:rsidRDefault="005167FF">
      <w:r>
        <w:br w:type="page"/>
      </w:r>
    </w:p>
    <w:p w14:paraId="27B0E459" w14:textId="70599DF3" w:rsidR="00A818E0" w:rsidRDefault="005167FF" w:rsidP="005167FF">
      <w:pPr>
        <w:pStyle w:val="1"/>
      </w:pPr>
      <w:bookmarkStart w:id="0" w:name="_Toc169821804"/>
      <w:r>
        <w:lastRenderedPageBreak/>
        <w:t>Цель работы</w:t>
      </w:r>
      <w:bookmarkEnd w:id="0"/>
    </w:p>
    <w:p w14:paraId="50932FC8" w14:textId="105F0934" w:rsidR="005167FF" w:rsidRDefault="005167FF" w:rsidP="005167FF">
      <w:r>
        <w:t>Н</w:t>
      </w:r>
      <w:r>
        <w:t>айти функцию, являющуюся</w:t>
      </w:r>
      <w:r>
        <w:t xml:space="preserve"> </w:t>
      </w:r>
      <w:r>
        <w:t>наилучшим приближением заданной табличной функции по методу</w:t>
      </w:r>
      <w:r>
        <w:t xml:space="preserve"> </w:t>
      </w:r>
      <w:r>
        <w:t>наименьших квадратов</w:t>
      </w:r>
    </w:p>
    <w:p w14:paraId="36336DF4" w14:textId="32A65BAD" w:rsidR="00605757" w:rsidRDefault="005167FF">
      <w:r>
        <w:br w:type="page"/>
      </w:r>
    </w:p>
    <w:p w14:paraId="6977462A" w14:textId="366D305E" w:rsidR="005167FF" w:rsidRDefault="00605757" w:rsidP="00605757">
      <w:pPr>
        <w:pStyle w:val="1"/>
      </w:pPr>
      <w:bookmarkStart w:id="1" w:name="_Toc169821805"/>
      <w:r>
        <w:lastRenderedPageBreak/>
        <w:t>Рабочие формулы метода</w:t>
      </w:r>
      <w:bookmarkEnd w:id="1"/>
    </w:p>
    <w:p w14:paraId="19ED19E6" w14:textId="15F75291" w:rsidR="00513D2F" w:rsidRPr="00513D2F" w:rsidRDefault="00513D2F" w:rsidP="00513D2F">
      <w:pPr>
        <w:jc w:val="center"/>
      </w:pPr>
      <w:r w:rsidRPr="00513D2F">
        <w:drawing>
          <wp:inline distT="0" distB="0" distL="0" distR="0" wp14:anchorId="4C273D52" wp14:editId="6B091209">
            <wp:extent cx="3663543" cy="2628900"/>
            <wp:effectExtent l="0" t="0" r="0" b="0"/>
            <wp:docPr id="99337462" name="Рисунок 1" descr="Изображение выглядит как текст, рукописный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7462" name="Рисунок 1" descr="Изображение выглядит как текст, рукописный текст, Шрифт, снимок экран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7756" cy="263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6901" w14:textId="63F846AD" w:rsidR="00605757" w:rsidRDefault="00513D2F" w:rsidP="00513D2F">
      <w:pPr>
        <w:jc w:val="center"/>
      </w:pPr>
      <w:r w:rsidRPr="00513D2F">
        <w:drawing>
          <wp:inline distT="0" distB="0" distL="0" distR="0" wp14:anchorId="46BC39B5" wp14:editId="3F75D087">
            <wp:extent cx="3768725" cy="2349058"/>
            <wp:effectExtent l="0" t="0" r="3175" b="0"/>
            <wp:docPr id="1524636650" name="Рисунок 1" descr="Изображение выглядит как текст, Шрифт, снимок экрана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36650" name="Рисунок 1" descr="Изображение выглядит как текст, Шрифт, снимок экрана, рукописный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1364" cy="235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A081" w14:textId="41DD73C1" w:rsidR="00513D2F" w:rsidRDefault="00513D2F" w:rsidP="00513D2F">
      <w:pPr>
        <w:jc w:val="center"/>
      </w:pPr>
      <w:r w:rsidRPr="00513D2F">
        <w:drawing>
          <wp:inline distT="0" distB="0" distL="0" distR="0" wp14:anchorId="67AE96C4" wp14:editId="45183FD5">
            <wp:extent cx="3609975" cy="2116206"/>
            <wp:effectExtent l="0" t="0" r="0" b="0"/>
            <wp:docPr id="118190260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0260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3085" cy="211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CAF3" w14:textId="1DE22B66" w:rsidR="00E83828" w:rsidRDefault="00E83828">
      <w:r>
        <w:br w:type="page"/>
      </w:r>
    </w:p>
    <w:p w14:paraId="1CB25DDB" w14:textId="1DE64227" w:rsidR="005167FF" w:rsidRDefault="00E83828" w:rsidP="005167FF">
      <w:pPr>
        <w:pStyle w:val="1"/>
      </w:pPr>
      <w:bookmarkStart w:id="2" w:name="_Toc169821806"/>
      <w:r>
        <w:lastRenderedPageBreak/>
        <w:t>Вычислительная часть</w:t>
      </w:r>
      <w:bookmarkEnd w:id="2"/>
    </w:p>
    <w:p w14:paraId="6EC8B71F" w14:textId="0780CEAD" w:rsidR="005167FF" w:rsidRDefault="005167FF" w:rsidP="005167FF">
      <w:pPr>
        <w:pStyle w:val="2"/>
      </w:pPr>
      <w:bookmarkStart w:id="3" w:name="_Toc169821807"/>
      <w:r>
        <w:t>Задание</w:t>
      </w:r>
      <w:bookmarkEnd w:id="3"/>
    </w:p>
    <w:p w14:paraId="41945DB3" w14:textId="4E5B9432" w:rsidR="005167FF" w:rsidRDefault="005167FF" w:rsidP="005167FF">
      <w:r w:rsidRPr="005167FF">
        <w:drawing>
          <wp:inline distT="0" distB="0" distL="0" distR="0" wp14:anchorId="2A512C6A" wp14:editId="6863F931">
            <wp:extent cx="4159250" cy="1016706"/>
            <wp:effectExtent l="0" t="0" r="0" b="0"/>
            <wp:docPr id="630295455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95455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6418" cy="101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CB19" w14:textId="38F5AD79" w:rsidR="005167FF" w:rsidRDefault="005167FF" w:rsidP="005167FF">
      <w:pPr>
        <w:pStyle w:val="2"/>
      </w:pPr>
      <w:bookmarkStart w:id="4" w:name="_Toc169821808"/>
      <w:r>
        <w:t>Таблица табулирования</w:t>
      </w:r>
      <w:bookmarkEnd w:id="4"/>
    </w:p>
    <w:tbl>
      <w:tblPr>
        <w:tblW w:w="5700" w:type="dxa"/>
        <w:tblLook w:val="04A0" w:firstRow="1" w:lastRow="0" w:firstColumn="1" w:lastColumn="0" w:noHBand="0" w:noVBand="1"/>
      </w:tblPr>
      <w:tblGrid>
        <w:gridCol w:w="308"/>
        <w:gridCol w:w="608"/>
        <w:gridCol w:w="608"/>
        <w:gridCol w:w="608"/>
        <w:gridCol w:w="608"/>
        <w:gridCol w:w="608"/>
        <w:gridCol w:w="608"/>
        <w:gridCol w:w="608"/>
        <w:gridCol w:w="608"/>
        <w:gridCol w:w="608"/>
        <w:gridCol w:w="608"/>
        <w:gridCol w:w="608"/>
      </w:tblGrid>
      <w:tr w:rsidR="005167FF" w:rsidRPr="005167FF" w14:paraId="24DB5C82" w14:textId="77777777" w:rsidTr="005167FF">
        <w:trPr>
          <w:trHeight w:val="288"/>
        </w:trPr>
        <w:tc>
          <w:tcPr>
            <w:tcW w:w="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49444" w14:textId="77777777" w:rsidR="005167FF" w:rsidRPr="005167FF" w:rsidRDefault="005167FF" w:rsidP="005167F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5167FF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i</w:t>
            </w:r>
          </w:p>
        </w:tc>
        <w:tc>
          <w:tcPr>
            <w:tcW w:w="5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8C1E2" w14:textId="77777777" w:rsidR="005167FF" w:rsidRPr="005167FF" w:rsidRDefault="005167FF" w:rsidP="005167F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5167FF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</w:t>
            </w:r>
          </w:p>
        </w:tc>
        <w:tc>
          <w:tcPr>
            <w:tcW w:w="5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2B206" w14:textId="77777777" w:rsidR="005167FF" w:rsidRPr="005167FF" w:rsidRDefault="005167FF" w:rsidP="005167F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5167FF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2</w:t>
            </w:r>
          </w:p>
        </w:tc>
        <w:tc>
          <w:tcPr>
            <w:tcW w:w="5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46F7D" w14:textId="77777777" w:rsidR="005167FF" w:rsidRPr="005167FF" w:rsidRDefault="005167FF" w:rsidP="005167F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5167FF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3</w:t>
            </w:r>
          </w:p>
        </w:tc>
        <w:tc>
          <w:tcPr>
            <w:tcW w:w="5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5EA0D" w14:textId="77777777" w:rsidR="005167FF" w:rsidRPr="005167FF" w:rsidRDefault="005167FF" w:rsidP="005167F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5167FF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4</w:t>
            </w:r>
          </w:p>
        </w:tc>
        <w:tc>
          <w:tcPr>
            <w:tcW w:w="5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0ADD1" w14:textId="77777777" w:rsidR="005167FF" w:rsidRPr="005167FF" w:rsidRDefault="005167FF" w:rsidP="005167F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5167FF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5</w:t>
            </w:r>
          </w:p>
        </w:tc>
        <w:tc>
          <w:tcPr>
            <w:tcW w:w="5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91480" w14:textId="77777777" w:rsidR="005167FF" w:rsidRPr="005167FF" w:rsidRDefault="005167FF" w:rsidP="005167F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5167FF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6</w:t>
            </w:r>
          </w:p>
        </w:tc>
        <w:tc>
          <w:tcPr>
            <w:tcW w:w="5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4552E" w14:textId="77777777" w:rsidR="005167FF" w:rsidRPr="005167FF" w:rsidRDefault="005167FF" w:rsidP="005167F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5167FF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7</w:t>
            </w:r>
          </w:p>
        </w:tc>
        <w:tc>
          <w:tcPr>
            <w:tcW w:w="5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4A805" w14:textId="77777777" w:rsidR="005167FF" w:rsidRPr="005167FF" w:rsidRDefault="005167FF" w:rsidP="005167F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5167FF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8</w:t>
            </w:r>
          </w:p>
        </w:tc>
        <w:tc>
          <w:tcPr>
            <w:tcW w:w="5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E8748" w14:textId="77777777" w:rsidR="005167FF" w:rsidRPr="005167FF" w:rsidRDefault="005167FF" w:rsidP="005167F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5167FF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9</w:t>
            </w:r>
          </w:p>
        </w:tc>
        <w:tc>
          <w:tcPr>
            <w:tcW w:w="5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8A93A" w14:textId="77777777" w:rsidR="005167FF" w:rsidRPr="005167FF" w:rsidRDefault="005167FF" w:rsidP="005167F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5167FF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10</w:t>
            </w:r>
          </w:p>
        </w:tc>
        <w:tc>
          <w:tcPr>
            <w:tcW w:w="5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00E845" w14:textId="77777777" w:rsidR="005167FF" w:rsidRPr="005167FF" w:rsidRDefault="005167FF" w:rsidP="005167F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5167FF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11</w:t>
            </w:r>
          </w:p>
        </w:tc>
      </w:tr>
      <w:tr w:rsidR="005167FF" w:rsidRPr="005167FF" w14:paraId="5D980A48" w14:textId="77777777" w:rsidTr="005167FF">
        <w:trPr>
          <w:trHeight w:val="288"/>
        </w:trPr>
        <w:tc>
          <w:tcPr>
            <w:tcW w:w="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8BEF9" w14:textId="77777777" w:rsidR="005167FF" w:rsidRPr="005167FF" w:rsidRDefault="005167FF" w:rsidP="005167F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5167FF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x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2FE78" w14:textId="77777777" w:rsidR="005167FF" w:rsidRPr="005167FF" w:rsidRDefault="005167FF" w:rsidP="005167F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5167FF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0,00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91B49" w14:textId="77777777" w:rsidR="005167FF" w:rsidRPr="005167FF" w:rsidRDefault="005167FF" w:rsidP="005167F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5167FF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0,40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88342" w14:textId="77777777" w:rsidR="005167FF" w:rsidRPr="005167FF" w:rsidRDefault="005167FF" w:rsidP="005167F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5167FF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0,80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03640" w14:textId="77777777" w:rsidR="005167FF" w:rsidRPr="005167FF" w:rsidRDefault="005167FF" w:rsidP="005167F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5167FF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1,20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DDC5E" w14:textId="77777777" w:rsidR="005167FF" w:rsidRPr="005167FF" w:rsidRDefault="005167FF" w:rsidP="005167F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5167FF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1,60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BAE95" w14:textId="77777777" w:rsidR="005167FF" w:rsidRPr="005167FF" w:rsidRDefault="005167FF" w:rsidP="005167F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5167FF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2,00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558F4" w14:textId="77777777" w:rsidR="005167FF" w:rsidRPr="005167FF" w:rsidRDefault="005167FF" w:rsidP="005167F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5167FF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2,40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265C6" w14:textId="77777777" w:rsidR="005167FF" w:rsidRPr="005167FF" w:rsidRDefault="005167FF" w:rsidP="005167F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5167FF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2,80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754AA" w14:textId="77777777" w:rsidR="005167FF" w:rsidRPr="005167FF" w:rsidRDefault="005167FF" w:rsidP="005167F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5167FF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3,20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7E1C9" w14:textId="77777777" w:rsidR="005167FF" w:rsidRPr="005167FF" w:rsidRDefault="005167FF" w:rsidP="005167F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5167FF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3,60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DC8AA" w14:textId="77777777" w:rsidR="005167FF" w:rsidRPr="005167FF" w:rsidRDefault="005167FF" w:rsidP="005167F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5167FF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4,00</w:t>
            </w:r>
          </w:p>
        </w:tc>
      </w:tr>
      <w:tr w:rsidR="005167FF" w:rsidRPr="005167FF" w14:paraId="2D60B7D8" w14:textId="77777777" w:rsidTr="005167FF">
        <w:trPr>
          <w:trHeight w:val="300"/>
        </w:trPr>
        <w:tc>
          <w:tcPr>
            <w:tcW w:w="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F54E8" w14:textId="77777777" w:rsidR="005167FF" w:rsidRPr="005167FF" w:rsidRDefault="005167FF" w:rsidP="005167F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5167FF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91F93" w14:textId="77777777" w:rsidR="005167FF" w:rsidRPr="005167FF" w:rsidRDefault="005167FF" w:rsidP="005167F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5167FF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0,00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D1554" w14:textId="77777777" w:rsidR="005167FF" w:rsidRPr="005167FF" w:rsidRDefault="005167FF" w:rsidP="005167F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5167FF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0,95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829EE" w14:textId="77777777" w:rsidR="005167FF" w:rsidRPr="005167FF" w:rsidRDefault="005167FF" w:rsidP="005167F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5167FF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1,85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D7762" w14:textId="77777777" w:rsidR="005167FF" w:rsidRPr="005167FF" w:rsidRDefault="005167FF" w:rsidP="005167F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5167FF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2,47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9E855" w14:textId="77777777" w:rsidR="005167FF" w:rsidRPr="005167FF" w:rsidRDefault="005167FF" w:rsidP="005167F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5167FF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2,54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2D6C7" w14:textId="77777777" w:rsidR="005167FF" w:rsidRPr="005167FF" w:rsidRDefault="005167FF" w:rsidP="005167F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5167FF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2,14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6583A" w14:textId="77777777" w:rsidR="005167FF" w:rsidRPr="005167FF" w:rsidRDefault="005167FF" w:rsidP="005167F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5167FF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1,61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36AEF" w14:textId="77777777" w:rsidR="005167FF" w:rsidRPr="005167FF" w:rsidRDefault="005167FF" w:rsidP="005167F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5167FF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1,17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A1FB4" w14:textId="77777777" w:rsidR="005167FF" w:rsidRPr="005167FF" w:rsidRDefault="005167FF" w:rsidP="005167F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5167FF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0,84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EFDCE" w14:textId="77777777" w:rsidR="005167FF" w:rsidRPr="005167FF" w:rsidRDefault="005167FF" w:rsidP="005167F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5167FF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0,62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B9144" w14:textId="77777777" w:rsidR="005167FF" w:rsidRPr="005167FF" w:rsidRDefault="005167FF" w:rsidP="005167F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5167FF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0,46</w:t>
            </w:r>
          </w:p>
        </w:tc>
      </w:tr>
    </w:tbl>
    <w:p w14:paraId="26A78D15" w14:textId="77777777" w:rsidR="005167FF" w:rsidRDefault="005167FF" w:rsidP="005167FF"/>
    <w:p w14:paraId="0C168BCF" w14:textId="5CBA5987" w:rsidR="005167FF" w:rsidRDefault="005167FF" w:rsidP="005167FF">
      <w:pPr>
        <w:pStyle w:val="2"/>
      </w:pPr>
      <w:bookmarkStart w:id="5" w:name="_Toc169821809"/>
      <w:r>
        <w:t>Линейная аппроксимация</w:t>
      </w:r>
      <w:bookmarkEnd w:id="5"/>
    </w:p>
    <w:p w14:paraId="043FF8C5" w14:textId="74B2FE6B" w:rsidR="005167FF" w:rsidRPr="005167FF" w:rsidRDefault="005167FF" w:rsidP="005167FF">
      <w:pPr>
        <w:rPr>
          <w:rFonts w:eastAsiaTheme="majorEastAsia" w:cstheme="majorBidi"/>
          <w:i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=a+bx</m:t>
          </m:r>
        </m:oMath>
      </m:oMathPara>
    </w:p>
    <w:p w14:paraId="1C1014A9" w14:textId="7BD5DE06" w:rsidR="005167FF" w:rsidRPr="000D65D0" w:rsidRDefault="000D65D0" w:rsidP="005167FF">
      <w:pPr>
        <w:rPr>
          <w:rFonts w:eastAsiaTheme="majorEastAsia" w:cstheme="majorBidi"/>
          <w:i/>
          <w:iCs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ajorEastAsia" w:hAnsi="Cambria Math" w:cstheme="majorBidi"/>
            </w:rPr>
            <m:t>S</m:t>
          </m:r>
          <m:r>
            <w:rPr>
              <w:rFonts w:ascii="Cambria Math" w:eastAsiaTheme="majorEastAsia" w:hAnsi="Cambria Math" w:cstheme="majorBidi"/>
              <w:lang w:val="en-US"/>
            </w:rPr>
            <m:t>X = 22</m:t>
          </m:r>
        </m:oMath>
      </m:oMathPara>
    </w:p>
    <w:p w14:paraId="00333401" w14:textId="02D79E06" w:rsidR="000D65D0" w:rsidRPr="000D65D0" w:rsidRDefault="000D65D0" w:rsidP="005167FF">
      <w:pPr>
        <w:rPr>
          <w:rFonts w:eastAsiaTheme="majorEastAsia" w:cstheme="majorBidi"/>
          <w:i/>
          <w:iCs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ajorEastAsia" w:hAnsi="Cambria Math" w:cstheme="majorBidi"/>
              <w:lang w:val="en-US"/>
            </w:rPr>
            <m:t>SXX = 61,6</m:t>
          </m:r>
        </m:oMath>
      </m:oMathPara>
    </w:p>
    <w:p w14:paraId="5570B20C" w14:textId="33AF1DFD" w:rsidR="000D65D0" w:rsidRPr="000D65D0" w:rsidRDefault="000D65D0" w:rsidP="005167FF">
      <w:pPr>
        <w:rPr>
          <w:rFonts w:eastAsiaTheme="majorEastAsia" w:cstheme="majorBidi"/>
          <w:i/>
          <w:iCs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ajorEastAsia" w:hAnsi="Cambria Math" w:cstheme="majorBidi"/>
              <w:lang w:val="en-US"/>
            </w:rPr>
            <m:t>SY = 14,64</m:t>
          </m:r>
        </m:oMath>
      </m:oMathPara>
    </w:p>
    <w:p w14:paraId="0017862C" w14:textId="4E6EA6F5" w:rsidR="000D65D0" w:rsidRPr="000D65D0" w:rsidRDefault="000D65D0" w:rsidP="005167FF">
      <w:pPr>
        <w:rPr>
          <w:rFonts w:eastAsiaTheme="majorEastAsia" w:cstheme="majorBidi"/>
          <w:i/>
          <w:iCs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ajorEastAsia" w:hAnsi="Cambria Math" w:cstheme="majorBidi"/>
              <w:lang w:val="en-US"/>
            </w:rPr>
            <m:t>SXY = 27,044</m:t>
          </m:r>
        </m:oMath>
      </m:oMathPara>
    </w:p>
    <w:p w14:paraId="3DE16345" w14:textId="175238D1" w:rsidR="000D65D0" w:rsidRPr="000D65D0" w:rsidRDefault="000D65D0" w:rsidP="000D65D0">
      <w:pPr>
        <w:jc w:val="center"/>
        <w:rPr>
          <w:rFonts w:eastAsiaTheme="majorEastAsia" w:cstheme="majorBidi"/>
          <w:i/>
          <w:iCs/>
          <w:lang w:val="en-US"/>
        </w:rPr>
      </w:pPr>
      <m:oMath>
        <m:d>
          <m:dPr>
            <m:begChr m:val="{"/>
            <m:endChr m:val=""/>
            <m:ctrlPr>
              <w:rPr>
                <w:rFonts w:ascii="Cambria Math" w:eastAsiaTheme="majorEastAsia" w:hAnsi="Cambria Math" w:cstheme="majorBidi"/>
                <w:i/>
                <w:iCs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ajorEastAsia" w:hAnsi="Cambria Math" w:cstheme="majorBidi"/>
                    <w:i/>
                    <w:iCs/>
                    <w:lang w:val="en-US"/>
                  </w:rPr>
                </m:ctrlPr>
              </m:eqArrPr>
              <m:e>
                <m:r>
                  <w:rPr>
                    <w:rFonts w:ascii="Cambria Math" w:eastAsiaTheme="majorEastAsia" w:hAnsi="Cambria Math" w:cstheme="majorBidi"/>
                    <w:lang w:val="en-US"/>
                  </w:rPr>
                  <m:t>na + SX * b = SY</m:t>
                </m:r>
              </m:e>
              <m:e>
                <m:r>
                  <w:rPr>
                    <w:rFonts w:ascii="Cambria Math" w:eastAsiaTheme="majorEastAsia" w:hAnsi="Cambria Math" w:cstheme="majorBidi"/>
                    <w:lang w:val="en-US"/>
                  </w:rPr>
                  <m:t>SX * a + SXX * b = SXY</m:t>
                </m:r>
              </m:e>
            </m:eqArr>
          </m:e>
        </m:d>
      </m:oMath>
      <w:r>
        <w:rPr>
          <w:rFonts w:eastAsiaTheme="majorEastAsia" w:cstheme="majorBidi"/>
          <w:i/>
          <w:iCs/>
          <w:lang w:val="en-US"/>
        </w:rPr>
        <w:tab/>
      </w:r>
      <m:oMath>
        <m:d>
          <m:dPr>
            <m:begChr m:val="{"/>
            <m:endChr m:val=""/>
            <m:ctrlPr>
              <w:rPr>
                <w:rFonts w:ascii="Cambria Math" w:eastAsiaTheme="majorEastAsia" w:hAnsi="Cambria Math" w:cstheme="majorBidi"/>
                <w:i/>
                <w:iCs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ajorEastAsia" w:hAnsi="Cambria Math" w:cstheme="majorBidi"/>
                    <w:i/>
                    <w:iCs/>
                    <w:lang w:val="en-US"/>
                  </w:rPr>
                </m:ctrlPr>
              </m:eqArrPr>
              <m:e>
                <m:r>
                  <w:rPr>
                    <w:rFonts w:ascii="Cambria Math" w:eastAsiaTheme="majorEastAsia" w:hAnsi="Cambria Math" w:cstheme="majorBidi"/>
                  </w:rPr>
                  <m:t>11</m:t>
                </m:r>
                <m:r>
                  <w:rPr>
                    <w:rFonts w:ascii="Cambria Math" w:eastAsiaTheme="majorEastAsia" w:hAnsi="Cambria Math" w:cstheme="majorBidi"/>
                    <w:lang w:val="en-US"/>
                  </w:rPr>
                  <m:t>a + 22b = 14,64</m:t>
                </m:r>
              </m:e>
              <m:e>
                <m:r>
                  <w:rPr>
                    <w:rFonts w:ascii="Cambria Math" w:eastAsiaTheme="majorEastAsia" w:hAnsi="Cambria Math" w:cstheme="majorBidi"/>
                    <w:lang w:val="en-US"/>
                  </w:rPr>
                  <m:t>22a + 61,6b = 27,044</m:t>
                </m:r>
              </m:e>
            </m:eqArr>
          </m:e>
        </m:d>
      </m:oMath>
    </w:p>
    <w:p w14:paraId="2F4051CB" w14:textId="49E670AE" w:rsidR="005167FF" w:rsidRPr="000D65D0" w:rsidRDefault="000D65D0" w:rsidP="005167FF">
      <w:pPr>
        <w:rPr>
          <w:rFonts w:eastAsiaTheme="majorEastAsia" w:cstheme="majorBidi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ajorEastAsia" w:hAnsi="Cambria Math" w:cstheme="majorBidi"/>
              <w:lang w:val="en-US"/>
            </w:rPr>
            <m:t>Δ</m:t>
          </m:r>
          <m:r>
            <w:rPr>
              <w:rFonts w:ascii="Cambria Math" w:eastAsiaTheme="majorEastAsia" w:hAnsi="Cambria Math" w:cstheme="majorBidi"/>
              <w:lang w:val="en-US"/>
            </w:rPr>
            <m:t>= SXX * n - SX * SX = 193,6</m:t>
          </m:r>
        </m:oMath>
      </m:oMathPara>
    </w:p>
    <w:p w14:paraId="21C1913A" w14:textId="3D50C28B" w:rsidR="000D65D0" w:rsidRPr="000D65D0" w:rsidRDefault="000D65D0" w:rsidP="005167FF">
      <w:pPr>
        <w:rPr>
          <w:rFonts w:eastAsiaTheme="majorEastAsia" w:cstheme="majorBidi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en-US"/>
                </w:rPr>
                <m:t>Δ</m:t>
              </m:r>
              <m:ctrlPr>
                <w:rPr>
                  <w:rFonts w:ascii="Cambria Math" w:eastAsiaTheme="majorEastAsia" w:hAnsi="Cambria Math" w:cstheme="majorBidi"/>
                  <w:lang w:val="en-US"/>
                </w:rPr>
              </m:ctrlPr>
            </m:e>
            <m:sub>
              <m:r>
                <w:rPr>
                  <w:rFonts w:ascii="Cambria Math" w:eastAsiaTheme="majorEastAsia" w:hAnsi="Cambria Math" w:cstheme="majorBidi"/>
                  <w:lang w:val="en-US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  <w:lang w:val="en-US"/>
            </w:rPr>
            <m:t>=SXY*n-SX*SY=-24,593</m:t>
          </m:r>
        </m:oMath>
      </m:oMathPara>
    </w:p>
    <w:p w14:paraId="2ADFD264" w14:textId="0831699A" w:rsidR="000D65D0" w:rsidRPr="000D65D0" w:rsidRDefault="000D65D0" w:rsidP="005167FF">
      <w:pPr>
        <w:rPr>
          <w:rFonts w:eastAsiaTheme="majorEastAsia" w:cstheme="majorBidi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en-US"/>
                </w:rPr>
                <m:t>Δ</m:t>
              </m:r>
              <m:ctrlPr>
                <w:rPr>
                  <w:rFonts w:ascii="Cambria Math" w:eastAsiaTheme="majorEastAsia" w:hAnsi="Cambria Math" w:cstheme="majorBidi"/>
                  <w:lang w:val="en-US"/>
                </w:rPr>
              </m:ctrlPr>
            </m:e>
            <m:sub>
              <m:r>
                <w:rPr>
                  <w:rFonts w:ascii="Cambria Math" w:eastAsiaTheme="majorEastAsia" w:hAnsi="Cambria Math" w:cstheme="majorBidi"/>
                  <w:lang w:val="en-US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  <w:lang w:val="en-US"/>
            </w:rPr>
            <m:t>=SXX*SY-SX*SXY=306,851</m:t>
          </m:r>
        </m:oMath>
      </m:oMathPara>
    </w:p>
    <w:p w14:paraId="1F65DA90" w14:textId="361A089E" w:rsidR="000D65D0" w:rsidRPr="000D65D0" w:rsidRDefault="000D65D0" w:rsidP="005167FF">
      <w:pPr>
        <w:rPr>
          <w:rFonts w:eastAsiaTheme="majorEastAsia" w:cstheme="majorBidi"/>
          <w:i/>
          <w:lang w:val="en-US"/>
        </w:rPr>
      </w:pPr>
      <m:oMathPara>
        <m:oMath>
          <m:r>
            <w:rPr>
              <w:rFonts w:ascii="Cambria Math" w:eastAsiaTheme="majorEastAsia" w:hAnsi="Cambria Math" w:cstheme="majorBidi"/>
              <w:lang w:val="en-US"/>
            </w:rPr>
            <m:t>a=</m:t>
          </m:r>
          <m:f>
            <m:fPr>
              <m:ctrlPr>
                <w:rPr>
                  <w:rFonts w:ascii="Cambria Math" w:eastAsiaTheme="majorEastAsia" w:hAnsi="Cambria Math" w:cstheme="majorBidi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 w:cstheme="majorBidi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1</m:t>
                  </m:r>
                </m:sub>
              </m:sSub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en-US"/>
                </w:rPr>
                <m:t>Δ</m:t>
              </m: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den>
          </m:f>
          <m:r>
            <w:rPr>
              <w:rFonts w:ascii="Cambria Math" w:eastAsiaTheme="majorEastAsia" w:hAnsi="Cambria Math" w:cstheme="majorBidi"/>
              <w:lang w:val="en-US"/>
            </w:rPr>
            <m:t>=-0,127</m:t>
          </m:r>
        </m:oMath>
      </m:oMathPara>
    </w:p>
    <w:p w14:paraId="144DD8C3" w14:textId="089421A3" w:rsidR="000D65D0" w:rsidRPr="000D65D0" w:rsidRDefault="000D65D0" w:rsidP="005167FF">
      <w:pPr>
        <w:rPr>
          <w:rFonts w:eastAsiaTheme="majorEastAsia" w:cstheme="majorBidi"/>
          <w:i/>
          <w:lang w:val="en-US"/>
        </w:rPr>
      </w:pPr>
      <m:oMathPara>
        <m:oMath>
          <m:r>
            <w:rPr>
              <w:rFonts w:ascii="Cambria Math" w:eastAsiaTheme="majorEastAsia" w:hAnsi="Cambria Math" w:cstheme="majorBidi"/>
              <w:lang w:val="en-US"/>
            </w:rPr>
            <m:t>b=</m:t>
          </m:r>
          <m:f>
            <m:fPr>
              <m:ctrlPr>
                <w:rPr>
                  <w:rFonts w:ascii="Cambria Math" w:eastAsiaTheme="majorEastAsia" w:hAnsi="Cambria Math" w:cstheme="majorBidi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 w:cstheme="majorBidi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2</m:t>
                  </m:r>
                </m:sub>
              </m:sSub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lang w:val="en-US"/>
                </w:rPr>
                <m:t>Δ</m:t>
              </m: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den>
          </m:f>
          <m:r>
            <w:rPr>
              <w:rFonts w:ascii="Cambria Math" w:eastAsiaTheme="majorEastAsia" w:hAnsi="Cambria Math" w:cstheme="majorBidi"/>
              <w:lang w:val="en-US"/>
            </w:rPr>
            <m:t>=1,585</m:t>
          </m:r>
        </m:oMath>
      </m:oMathPara>
    </w:p>
    <w:p w14:paraId="35A8944A" w14:textId="4CEBC47D" w:rsidR="000D65D0" w:rsidRPr="000D65D0" w:rsidRDefault="000D65D0" w:rsidP="005167FF">
      <w:pPr>
        <w:rPr>
          <w:rFonts w:eastAsiaTheme="majorEastAsia" w:cstheme="majorBidi"/>
          <w:i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ajorEastAsia" w:hAnsi="Cambria Math" w:cstheme="majorBidi"/>
              <w:lang w:val="en-US"/>
            </w:rPr>
            <m:t>φ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x</m:t>
              </m:r>
            </m:e>
          </m:d>
          <m:r>
            <w:rPr>
              <w:rFonts w:ascii="Cambria Math" w:eastAsiaTheme="majorEastAsia" w:hAnsi="Cambria Math" w:cstheme="majorBidi"/>
              <w:lang w:val="en-US"/>
            </w:rPr>
            <m:t>=-0,127x+1,58</m:t>
          </m:r>
          <m:r>
            <w:rPr>
              <w:rFonts w:ascii="Cambria Math" w:eastAsiaTheme="majorEastAsia" w:hAnsi="Cambria Math" w:cstheme="majorBidi"/>
              <w:lang w:val="en-US"/>
            </w:rPr>
            <m:t>5</m:t>
          </m:r>
        </m:oMath>
      </m:oMathPara>
    </w:p>
    <w:tbl>
      <w:tblPr>
        <w:tblW w:w="6180" w:type="dxa"/>
        <w:tblLook w:val="04A0" w:firstRow="1" w:lastRow="0" w:firstColumn="1" w:lastColumn="0" w:noHBand="0" w:noVBand="1"/>
      </w:tblPr>
      <w:tblGrid>
        <w:gridCol w:w="900"/>
        <w:gridCol w:w="608"/>
        <w:gridCol w:w="608"/>
        <w:gridCol w:w="608"/>
        <w:gridCol w:w="608"/>
        <w:gridCol w:w="608"/>
        <w:gridCol w:w="608"/>
        <w:gridCol w:w="608"/>
        <w:gridCol w:w="608"/>
        <w:gridCol w:w="608"/>
        <w:gridCol w:w="608"/>
        <w:gridCol w:w="608"/>
      </w:tblGrid>
      <w:tr w:rsidR="00A371C3" w:rsidRPr="00A371C3" w14:paraId="445B4F75" w14:textId="77777777" w:rsidTr="00A371C3">
        <w:trPr>
          <w:trHeight w:val="288"/>
        </w:trPr>
        <w:tc>
          <w:tcPr>
            <w:tcW w:w="9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30AD2" w14:textId="77777777" w:rsidR="00A371C3" w:rsidRPr="00A371C3" w:rsidRDefault="00A371C3" w:rsidP="00A371C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i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302AB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A0E93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2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DD692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3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D9B15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4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35668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5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6D5A1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6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E795F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7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32355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8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F2410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9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7256C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10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D36F22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11</w:t>
            </w:r>
          </w:p>
        </w:tc>
      </w:tr>
      <w:tr w:rsidR="00A371C3" w:rsidRPr="00A371C3" w14:paraId="4F2CA318" w14:textId="77777777" w:rsidTr="00A371C3">
        <w:trPr>
          <w:trHeight w:val="288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408C0" w14:textId="77777777" w:rsidR="00A371C3" w:rsidRPr="00A371C3" w:rsidRDefault="00A371C3" w:rsidP="00A371C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x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0B85D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0,00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DC97D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0,40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78413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0,80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28134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1,20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3797D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1,60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882D5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2,00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FF7BB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2,40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F65F2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2,80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6EAC7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3,20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9A37E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3,60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31F264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4,00</w:t>
            </w:r>
          </w:p>
        </w:tc>
      </w:tr>
      <w:tr w:rsidR="00A371C3" w:rsidRPr="00A371C3" w14:paraId="043BE51B" w14:textId="77777777" w:rsidTr="00A371C3">
        <w:trPr>
          <w:trHeight w:val="30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9B578" w14:textId="77777777" w:rsidR="00A371C3" w:rsidRPr="00A371C3" w:rsidRDefault="00A371C3" w:rsidP="00A371C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y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3B010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0,00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605D8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0,95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AF381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1,85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C7301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2,47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4D0B8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2,54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7F723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2,14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0E0D1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1,61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D895F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1,17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BB404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0,84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5C145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0,62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F41E51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0,46</w:t>
            </w:r>
          </w:p>
        </w:tc>
      </w:tr>
      <w:tr w:rsidR="00A371C3" w:rsidRPr="00A371C3" w14:paraId="16AF965F" w14:textId="77777777" w:rsidTr="00A371C3">
        <w:trPr>
          <w:trHeight w:val="288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0E62C" w14:textId="77777777" w:rsidR="00A371C3" w:rsidRPr="00A371C3" w:rsidRDefault="00A371C3" w:rsidP="00A371C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proofErr w:type="spellStart"/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phi</w:t>
            </w:r>
            <w:proofErr w:type="spellEnd"/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AE3A6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1,6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C43F4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1,5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7A9A6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1,5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4467B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1,4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0BC38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1,4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17A85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1,3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639C6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1,3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34BA1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1,2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92C23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1,2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F33F2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1,1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68C738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1,1</w:t>
            </w:r>
          </w:p>
        </w:tc>
      </w:tr>
      <w:tr w:rsidR="00A371C3" w:rsidRPr="00A371C3" w14:paraId="5ABF7998" w14:textId="77777777" w:rsidTr="00A371C3">
        <w:trPr>
          <w:trHeight w:val="30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88AFC" w14:textId="77777777" w:rsidR="00A371C3" w:rsidRPr="00A371C3" w:rsidRDefault="00A371C3" w:rsidP="00A371C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(</w:t>
            </w:r>
            <w:proofErr w:type="spellStart"/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phi</w:t>
            </w:r>
            <w:proofErr w:type="spellEnd"/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-</w:t>
            </w:r>
            <w:proofErr w:type="gramStart"/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y)^</w:t>
            </w:r>
            <w:proofErr w:type="gramEnd"/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8C288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2,51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BC534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0,34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94802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0,13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C7920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1,07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F98F7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1,33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C1B7E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0,65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7697E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0,11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6F3DE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0,00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67779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0,11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21F1F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0,26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A0AAA7" w14:textId="77777777" w:rsidR="00A371C3" w:rsidRPr="00A371C3" w:rsidRDefault="00A371C3" w:rsidP="00A371C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A371C3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0,38</w:t>
            </w:r>
          </w:p>
        </w:tc>
      </w:tr>
    </w:tbl>
    <w:p w14:paraId="65A86BCB" w14:textId="0174068B" w:rsidR="000D65D0" w:rsidRPr="00A371C3" w:rsidRDefault="00A371C3" w:rsidP="005167FF">
      <w:pPr>
        <w:rPr>
          <w:rFonts w:eastAsia="Times New Roman" w:cs="Times New Roman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ajorEastAsia" w:hAnsi="Cambria Math" w:cstheme="majorBidi"/>
              <w:lang w:val="en-US"/>
            </w:rPr>
            <m:t>σ=</m:t>
          </m:r>
          <m:rad>
            <m:radPr>
              <m:degHide m:val="1"/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Theme="majorEastAsia" w:hAnsi="Cambria Math" w:cstheme="majorBidi"/>
                          <w:i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ajorEastAsia" w:hAnsi="Cambria Math" w:cstheme="majorBidi"/>
                          <w:lang w:val="en-US"/>
                        </w:rPr>
                        <m:t>φ</m:t>
                      </m:r>
                      <m:d>
                        <m:d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ajorEastAsia" w:hAnsi="Cambria Math" w:cstheme="majorBidi"/>
                              <w:lang w:val="en-US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Theme="majorEastAsia" w:hAnsi="Cambria Math" w:cstheme="majorBidi"/>
                          <w:lang w:val="en-US"/>
                        </w:rPr>
                        <m:t>-y</m:t>
                      </m:r>
                    </m:e>
                  </m:nary>
                </m:num>
                <m:den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n</m:t>
                  </m:r>
                </m:den>
              </m:f>
            </m:e>
          </m:rad>
          <m:r>
            <w:rPr>
              <w:rFonts w:ascii="Cambria Math" w:eastAsiaTheme="majorEastAsia" w:hAnsi="Cambria Math" w:cstheme="majorBidi"/>
              <w:lang w:val="en-US"/>
            </w:rPr>
            <m:t>=0,793</m:t>
          </m:r>
        </m:oMath>
      </m:oMathPara>
    </w:p>
    <w:p w14:paraId="6F5F7E83" w14:textId="3D8567F1" w:rsidR="00A371C3" w:rsidRDefault="00A371C3">
      <w:pPr>
        <w:rPr>
          <w:rFonts w:eastAsia="Times New Roman" w:cs="Times New Roman"/>
          <w:lang w:val="en-US"/>
        </w:rPr>
      </w:pPr>
      <w:r>
        <w:rPr>
          <w:rFonts w:eastAsia="Times New Roman" w:cs="Times New Roman"/>
          <w:lang w:val="en-US"/>
        </w:rPr>
        <w:br w:type="page"/>
      </w:r>
    </w:p>
    <w:p w14:paraId="41F1683C" w14:textId="65779B68" w:rsidR="00A371C3" w:rsidRDefault="00EF2FA1" w:rsidP="00EF2FA1">
      <w:pPr>
        <w:pStyle w:val="2"/>
        <w:rPr>
          <w:rFonts w:eastAsia="Times New Roman"/>
        </w:rPr>
      </w:pPr>
      <w:bookmarkStart w:id="6" w:name="_Toc169821810"/>
      <w:r>
        <w:rPr>
          <w:rFonts w:eastAsia="Times New Roman"/>
        </w:rPr>
        <w:lastRenderedPageBreak/>
        <w:t>Квадратичная аппроксимация</w:t>
      </w:r>
      <w:bookmarkEnd w:id="6"/>
    </w:p>
    <w:p w14:paraId="4EF3C739" w14:textId="43F4BC8B" w:rsidR="00FD4974" w:rsidRPr="00FD4974" w:rsidRDefault="00FD4974" w:rsidP="00EF2FA1">
      <w:pPr>
        <w:rPr>
          <w:rFonts w:eastAsia="Times New Roman" w:cstheme="majorBidi"/>
          <w:i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lang w:val="en-US"/>
            </w:rPr>
            <m:t>φ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=a+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x+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</m:oMath>
      </m:oMathPara>
    </w:p>
    <w:tbl>
      <w:tblPr>
        <w:tblW w:w="20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1054"/>
      </w:tblGrid>
      <w:tr w:rsidR="00D81632" w:rsidRPr="00D81632" w14:paraId="185B0D00" w14:textId="77777777" w:rsidTr="00D81632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31B84CE" w14:textId="77777777" w:rsidR="00D81632" w:rsidRPr="00D81632" w:rsidRDefault="00D81632" w:rsidP="00D8163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D81632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SX</w:t>
            </w:r>
          </w:p>
        </w:tc>
        <w:tc>
          <w:tcPr>
            <w:tcW w:w="1054" w:type="dxa"/>
            <w:shd w:val="clear" w:color="auto" w:fill="auto"/>
            <w:noWrap/>
            <w:vAlign w:val="bottom"/>
            <w:hideMark/>
          </w:tcPr>
          <w:p w14:paraId="31C2C70D" w14:textId="77777777" w:rsidR="00D81632" w:rsidRPr="00D81632" w:rsidRDefault="00D81632" w:rsidP="00D8163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D81632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22,00</w:t>
            </w:r>
          </w:p>
        </w:tc>
      </w:tr>
      <w:tr w:rsidR="00D81632" w:rsidRPr="00D81632" w14:paraId="550504D2" w14:textId="77777777" w:rsidTr="00D81632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80E7337" w14:textId="77777777" w:rsidR="00D81632" w:rsidRPr="00D81632" w:rsidRDefault="00D81632" w:rsidP="00D8163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D81632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SXX</w:t>
            </w:r>
          </w:p>
        </w:tc>
        <w:tc>
          <w:tcPr>
            <w:tcW w:w="1054" w:type="dxa"/>
            <w:shd w:val="clear" w:color="auto" w:fill="auto"/>
            <w:noWrap/>
            <w:vAlign w:val="bottom"/>
            <w:hideMark/>
          </w:tcPr>
          <w:p w14:paraId="5D670A5A" w14:textId="77777777" w:rsidR="00D81632" w:rsidRPr="00D81632" w:rsidRDefault="00D81632" w:rsidP="00D8163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D81632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61,6</w:t>
            </w:r>
          </w:p>
        </w:tc>
      </w:tr>
      <w:tr w:rsidR="00D81632" w:rsidRPr="00D81632" w14:paraId="433F7F88" w14:textId="77777777" w:rsidTr="00D81632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C96DC3C" w14:textId="77777777" w:rsidR="00D81632" w:rsidRPr="00D81632" w:rsidRDefault="00D81632" w:rsidP="00D8163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D81632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SX^3</w:t>
            </w:r>
          </w:p>
        </w:tc>
        <w:tc>
          <w:tcPr>
            <w:tcW w:w="1054" w:type="dxa"/>
            <w:shd w:val="clear" w:color="auto" w:fill="auto"/>
            <w:noWrap/>
            <w:vAlign w:val="bottom"/>
            <w:hideMark/>
          </w:tcPr>
          <w:p w14:paraId="028BAB83" w14:textId="77777777" w:rsidR="00D81632" w:rsidRPr="00D81632" w:rsidRDefault="00D81632" w:rsidP="00D8163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D81632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193,6</w:t>
            </w:r>
          </w:p>
        </w:tc>
      </w:tr>
      <w:tr w:rsidR="00D81632" w:rsidRPr="00D81632" w14:paraId="2B292F54" w14:textId="77777777" w:rsidTr="00D81632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60C4E0F" w14:textId="77777777" w:rsidR="00D81632" w:rsidRPr="00D81632" w:rsidRDefault="00D81632" w:rsidP="00D8163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D81632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SX^4</w:t>
            </w:r>
          </w:p>
        </w:tc>
        <w:tc>
          <w:tcPr>
            <w:tcW w:w="1054" w:type="dxa"/>
            <w:shd w:val="clear" w:color="auto" w:fill="auto"/>
            <w:noWrap/>
            <w:vAlign w:val="bottom"/>
            <w:hideMark/>
          </w:tcPr>
          <w:p w14:paraId="511B9B7F" w14:textId="77777777" w:rsidR="00D81632" w:rsidRPr="00D81632" w:rsidRDefault="00D81632" w:rsidP="00D8163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D81632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648,525</w:t>
            </w:r>
          </w:p>
        </w:tc>
      </w:tr>
      <w:tr w:rsidR="00D81632" w:rsidRPr="00D81632" w14:paraId="29BD9C06" w14:textId="77777777" w:rsidTr="00D81632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6097B56" w14:textId="77777777" w:rsidR="00D81632" w:rsidRPr="00D81632" w:rsidRDefault="00D81632" w:rsidP="00D8163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D81632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SY</w:t>
            </w:r>
          </w:p>
        </w:tc>
        <w:tc>
          <w:tcPr>
            <w:tcW w:w="1054" w:type="dxa"/>
            <w:shd w:val="clear" w:color="auto" w:fill="auto"/>
            <w:noWrap/>
            <w:vAlign w:val="bottom"/>
            <w:hideMark/>
          </w:tcPr>
          <w:p w14:paraId="14CD7992" w14:textId="77777777" w:rsidR="00D81632" w:rsidRPr="00D81632" w:rsidRDefault="00D81632" w:rsidP="00D8163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D81632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14,64</w:t>
            </w:r>
          </w:p>
        </w:tc>
      </w:tr>
      <w:tr w:rsidR="00D81632" w:rsidRPr="00D81632" w14:paraId="70BD6D42" w14:textId="77777777" w:rsidTr="00D81632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A175EAE" w14:textId="77777777" w:rsidR="00D81632" w:rsidRPr="00D81632" w:rsidRDefault="00D81632" w:rsidP="00D8163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D81632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SXY</w:t>
            </w:r>
          </w:p>
        </w:tc>
        <w:tc>
          <w:tcPr>
            <w:tcW w:w="1054" w:type="dxa"/>
            <w:shd w:val="clear" w:color="auto" w:fill="auto"/>
            <w:noWrap/>
            <w:vAlign w:val="bottom"/>
            <w:hideMark/>
          </w:tcPr>
          <w:p w14:paraId="1D982483" w14:textId="34F4EF7F" w:rsidR="00D81632" w:rsidRPr="00D81632" w:rsidRDefault="00D81632" w:rsidP="00D8163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D81632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27,044</w:t>
            </w:r>
          </w:p>
        </w:tc>
      </w:tr>
      <w:tr w:rsidR="00D81632" w:rsidRPr="00D81632" w14:paraId="21AFDC08" w14:textId="77777777" w:rsidTr="00D81632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E157B9B" w14:textId="77777777" w:rsidR="00D81632" w:rsidRPr="00D81632" w:rsidRDefault="00D81632" w:rsidP="00D8163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D81632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SXXY</w:t>
            </w:r>
          </w:p>
        </w:tc>
        <w:tc>
          <w:tcPr>
            <w:tcW w:w="1054" w:type="dxa"/>
            <w:shd w:val="clear" w:color="auto" w:fill="auto"/>
            <w:noWrap/>
            <w:vAlign w:val="bottom"/>
            <w:hideMark/>
          </w:tcPr>
          <w:p w14:paraId="0933C241" w14:textId="77777777" w:rsidR="00D81632" w:rsidRPr="00D81632" w:rsidRDefault="00D81632" w:rsidP="00D8163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D81632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62,341</w:t>
            </w:r>
          </w:p>
        </w:tc>
      </w:tr>
    </w:tbl>
    <w:p w14:paraId="77B0942A" w14:textId="6EC4A1EB" w:rsidR="004D1EBD" w:rsidRDefault="00D81632" w:rsidP="00EF2FA1">
      <w:pPr>
        <w:rPr>
          <w:rFonts w:eastAsia="Times New Roman" w:cstheme="majorBidi"/>
          <w:i/>
          <w:lang w:val="en-US"/>
        </w:rPr>
      </w:pPr>
      <w:r w:rsidRPr="00D81632">
        <w:rPr>
          <w:rFonts w:eastAsia="Times New Roman" w:cstheme="majorBidi"/>
          <w:i/>
          <w:lang w:val="en-US"/>
        </w:rPr>
        <w:drawing>
          <wp:inline distT="0" distB="0" distL="0" distR="0" wp14:anchorId="0884B46D" wp14:editId="3303B8EB">
            <wp:extent cx="2921000" cy="1669143"/>
            <wp:effectExtent l="0" t="0" r="0" b="7620"/>
            <wp:docPr id="233491838" name="Рисунок 1" descr="Изображение выглядит как Шрифт, рукописный текст,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91838" name="Рисунок 1" descr="Изображение выглядит как Шрифт, рукописный текст, текст, диаграм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6095" cy="16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634A" w14:textId="6C4354FE" w:rsidR="00D81632" w:rsidRDefault="00D81632" w:rsidP="00EF2FA1">
      <w:pPr>
        <w:rPr>
          <w:rFonts w:eastAsia="Times New Roman" w:cstheme="majorBidi"/>
          <w:i/>
        </w:rPr>
      </w:pPr>
      <w:r>
        <w:rPr>
          <w:rFonts w:eastAsia="Times New Roman" w:cstheme="majorBidi"/>
          <w:i/>
        </w:rPr>
        <w:t>По методу Крамера:</w:t>
      </w:r>
    </w:p>
    <w:p w14:paraId="720128AB" w14:textId="1F62906C" w:rsidR="00D81632" w:rsidRPr="00D81632" w:rsidRDefault="00D81632" w:rsidP="00EF2FA1">
      <w:pPr>
        <w:rPr>
          <w:rFonts w:eastAsia="Times New Roman" w:cstheme="majorBidi"/>
          <w:i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 w:cstheme="majorBidi"/>
            </w:rPr>
            <m:t>Δ</m:t>
          </m:r>
          <m:r>
            <w:rPr>
              <w:rFonts w:ascii="Cambria Math" w:eastAsia="Times New Roman" w:hAnsi="Cambria Math" w:cstheme="majorBidi"/>
              <w:lang w:val="en-US"/>
            </w:rPr>
            <m:t xml:space="preserve">= 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theme="majorBidi"/>
                  <w:i/>
                  <w:lang w:val="en-US"/>
                </w:rPr>
              </m:ctrlPr>
            </m:mPr>
            <m:mr>
              <m:e>
                <m:r>
                  <w:rPr>
                    <w:rFonts w:ascii="Cambria Math" w:eastAsia="Times New Roman" w:hAnsi="Cambria Math" w:cstheme="majorBidi"/>
                    <w:lang w:val="en-US"/>
                  </w:rPr>
                  <m:t>11</m:t>
                </m:r>
              </m:e>
              <m:e>
                <m:r>
                  <w:rPr>
                    <w:rFonts w:ascii="Cambria Math" w:eastAsia="Times New Roman" w:hAnsi="Cambria Math" w:cstheme="majorBidi"/>
                    <w:lang w:val="en-US"/>
                  </w:rPr>
                  <m:t>22</m:t>
                </m:r>
              </m:e>
              <m:e>
                <m:r>
                  <w:rPr>
                    <w:rFonts w:ascii="Cambria Math" w:eastAsia="Times New Roman" w:hAnsi="Cambria Math" w:cstheme="majorBidi"/>
                    <w:lang w:val="en-US"/>
                  </w:rPr>
                  <m:t>61.6</m:t>
                </m:r>
              </m:e>
            </m:mr>
            <m:mr>
              <m:e>
                <m:r>
                  <w:rPr>
                    <w:rFonts w:ascii="Cambria Math" w:eastAsia="Times New Roman" w:hAnsi="Cambria Math" w:cstheme="majorBidi"/>
                    <w:lang w:val="en-US"/>
                  </w:rPr>
                  <m:t>22</m:t>
                </m:r>
              </m:e>
              <m:e>
                <m:r>
                  <w:rPr>
                    <w:rFonts w:ascii="Cambria Math" w:eastAsia="Times New Roman" w:hAnsi="Cambria Math" w:cstheme="majorBidi"/>
                    <w:lang w:val="en-US"/>
                  </w:rPr>
                  <m:t>61.6</m:t>
                </m:r>
              </m:e>
              <m:e>
                <m:r>
                  <w:rPr>
                    <w:rFonts w:ascii="Cambria Math" w:eastAsia="Times New Roman" w:hAnsi="Cambria Math" w:cstheme="majorBidi"/>
                    <w:lang w:val="en-US"/>
                  </w:rPr>
                  <m:t>193,6</m:t>
                </m:r>
              </m:e>
            </m:mr>
            <m:mr>
              <m:e>
                <m:r>
                  <w:rPr>
                    <w:rFonts w:ascii="Cambria Math" w:eastAsia="Times New Roman" w:hAnsi="Cambria Math" w:cstheme="majorBidi"/>
                    <w:lang w:val="en-US"/>
                  </w:rPr>
                  <m:t>61.6</m:t>
                </m:r>
              </m:e>
              <m:e>
                <m:r>
                  <w:rPr>
                    <w:rFonts w:ascii="Cambria Math" w:eastAsia="Times New Roman" w:hAnsi="Cambria Math" w:cstheme="majorBidi"/>
                    <w:lang w:val="en-US"/>
                  </w:rPr>
                  <m:t>193,6</m:t>
                </m:r>
              </m:e>
              <m:e>
                <m:r>
                  <w:rPr>
                    <w:rFonts w:ascii="Cambria Math" w:eastAsia="Times New Roman" w:hAnsi="Cambria Math" w:cstheme="majorBidi"/>
                    <w:lang w:val="en-US"/>
                  </w:rPr>
                  <m:t>648,525</m:t>
                </m:r>
              </m:e>
            </m:mr>
          </m:m>
          <m:r>
            <w:rPr>
              <w:rFonts w:ascii="Cambria Math" w:eastAsia="Times New Roman" w:hAnsi="Cambria Math" w:cstheme="majorBidi"/>
              <w:lang w:val="en-US"/>
            </w:rPr>
            <m:t>=4252,424</m:t>
          </m:r>
        </m:oMath>
      </m:oMathPara>
    </w:p>
    <w:p w14:paraId="18245370" w14:textId="77777777" w:rsidR="00D81632" w:rsidRPr="00D81632" w:rsidRDefault="00D81632" w:rsidP="00EF2FA1">
      <w:pPr>
        <w:rPr>
          <w:rFonts w:eastAsia="Times New Roman" w:cstheme="majorBidi"/>
          <w:i/>
          <w:lang w:val="en-US"/>
        </w:rPr>
      </w:pPr>
    </w:p>
    <w:p w14:paraId="4643B728" w14:textId="21B90AC8" w:rsidR="00D81632" w:rsidRPr="00D81632" w:rsidRDefault="00D81632" w:rsidP="00EF2FA1">
      <w:pPr>
        <w:rPr>
          <w:rFonts w:eastAsia="Times New Roman" w:cstheme="majorBidi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theme="majorBidi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theme="majorBidi"/>
                  <w:lang w:val="en-US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theme="majorBidi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theme="majorBidi"/>
              <w:lang w:val="en-US"/>
            </w:rPr>
            <m:t>= 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theme="majorBidi"/>
                  <w:lang w:val="en-US"/>
                </w:rPr>
              </m:ctrlPr>
            </m:mPr>
            <m:mr>
              <m:e>
                <m:r>
                  <w:rPr>
                    <w:rFonts w:ascii="Cambria Math" w:eastAsia="Times New Roman" w:hAnsi="Cambria Math" w:cstheme="majorBidi"/>
                    <w:lang w:val="en-US"/>
                  </w:rPr>
                  <m:t>1</m:t>
                </m:r>
                <m:r>
                  <w:rPr>
                    <w:rFonts w:ascii="Cambria Math" w:eastAsia="Times New Roman" w:hAnsi="Cambria Math" w:cstheme="majorBidi"/>
                    <w:lang w:val="en-US"/>
                  </w:rPr>
                  <m:t>4,64</m:t>
                </m:r>
                <m:ctrlPr>
                  <w:rPr>
                    <w:rFonts w:ascii="Cambria Math" w:eastAsia="Times New Roman" w:hAnsi="Cambria Math" w:cstheme="majorBidi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Times New Roman" w:hAnsi="Cambria Math" w:cstheme="majorBidi"/>
                    <w:lang w:val="en-US"/>
                  </w:rPr>
                  <m:t>22</m:t>
                </m:r>
                <m:ctrlPr>
                  <w:rPr>
                    <w:rFonts w:ascii="Cambria Math" w:eastAsia="Times New Roman" w:hAnsi="Cambria Math" w:cstheme="majorBidi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Times New Roman" w:hAnsi="Cambria Math" w:cstheme="majorBidi"/>
                    <w:lang w:val="en-US"/>
                  </w:rPr>
                  <m:t>61.6</m:t>
                </m:r>
                <m:ctrlPr>
                  <w:rPr>
                    <w:rFonts w:ascii="Cambria Math" w:eastAsia="Times New Roman" w:hAnsi="Cambria Math" w:cstheme="majorBidi"/>
                    <w:i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Times New Roman" w:hAnsi="Cambria Math" w:cstheme="majorBidi"/>
                    <w:lang w:val="en-US"/>
                  </w:rPr>
                  <m:t>2</m:t>
                </m:r>
                <m:r>
                  <w:rPr>
                    <w:rFonts w:ascii="Cambria Math" w:eastAsia="Times New Roman" w:hAnsi="Cambria Math" w:cstheme="majorBidi"/>
                    <w:lang w:val="en-US"/>
                  </w:rPr>
                  <m:t>7,044</m:t>
                </m:r>
                <m:ctrlPr>
                  <w:rPr>
                    <w:rFonts w:ascii="Cambria Math" w:eastAsia="Times New Roman" w:hAnsi="Cambria Math" w:cstheme="majorBidi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Times New Roman" w:hAnsi="Cambria Math" w:cstheme="majorBidi"/>
                    <w:lang w:val="en-US"/>
                  </w:rPr>
                  <m:t>61.6</m:t>
                </m:r>
                <m:ctrlPr>
                  <w:rPr>
                    <w:rFonts w:ascii="Cambria Math" w:eastAsia="Times New Roman" w:hAnsi="Cambria Math" w:cstheme="majorBidi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Times New Roman" w:hAnsi="Cambria Math" w:cstheme="majorBidi"/>
                    <w:lang w:val="en-US"/>
                  </w:rPr>
                  <m:t>193,6</m:t>
                </m:r>
                <m:ctrlPr>
                  <w:rPr>
                    <w:rFonts w:ascii="Cambria Math" w:eastAsia="Times New Roman" w:hAnsi="Cambria Math" w:cstheme="majorBidi"/>
                    <w:i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Times New Roman" w:hAnsi="Cambria Math" w:cstheme="majorBidi"/>
                    <w:lang w:val="en-US"/>
                  </w:rPr>
                  <m:t>6</m:t>
                </m:r>
                <m:r>
                  <w:rPr>
                    <w:rFonts w:ascii="Cambria Math" w:eastAsia="Times New Roman" w:hAnsi="Cambria Math" w:cstheme="majorBidi"/>
                    <w:lang w:val="en-US"/>
                  </w:rPr>
                  <m:t>2,341</m:t>
                </m:r>
                <m:ctrlPr>
                  <w:rPr>
                    <w:rFonts w:ascii="Cambria Math" w:eastAsia="Times New Roman" w:hAnsi="Cambria Math" w:cstheme="majorBidi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Times New Roman" w:hAnsi="Cambria Math" w:cstheme="majorBidi"/>
                    <w:lang w:val="en-US"/>
                  </w:rPr>
                  <m:t>193,6</m:t>
                </m:r>
                <m:ctrlPr>
                  <w:rPr>
                    <w:rFonts w:ascii="Cambria Math" w:eastAsia="Times New Roman" w:hAnsi="Cambria Math" w:cstheme="majorBidi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Times New Roman" w:hAnsi="Cambria Math" w:cstheme="majorBidi"/>
                    <w:lang w:val="en-US"/>
                  </w:rPr>
                  <m:t>648,525</m:t>
                </m:r>
                <m:ctrlPr>
                  <w:rPr>
                    <w:rFonts w:ascii="Cambria Math" w:eastAsia="Times New Roman" w:hAnsi="Cambria Math" w:cstheme="majorBidi"/>
                    <w:i/>
                    <w:lang w:val="en-US"/>
                  </w:rPr>
                </m:ctrlPr>
              </m:e>
            </m:mr>
          </m:m>
          <m:r>
            <w:rPr>
              <w:rFonts w:ascii="Cambria Math" w:eastAsia="Times New Roman" w:hAnsi="Cambria Math" w:cstheme="majorBidi"/>
              <w:lang w:val="en-US"/>
            </w:rPr>
            <m:t>=</m:t>
          </m:r>
          <m:r>
            <w:rPr>
              <w:rFonts w:ascii="Cambria Math" w:eastAsia="Times New Roman" w:hAnsi="Cambria Math" w:cstheme="majorBidi"/>
              <w:lang w:val="en-US"/>
            </w:rPr>
            <m:t>1768,909</m:t>
          </m:r>
        </m:oMath>
      </m:oMathPara>
    </w:p>
    <w:p w14:paraId="334620B7" w14:textId="77777777" w:rsidR="00D81632" w:rsidRPr="00D81632" w:rsidRDefault="00D81632" w:rsidP="00EF2FA1">
      <w:pPr>
        <w:rPr>
          <w:rFonts w:eastAsia="Times New Roman" w:cstheme="majorBidi"/>
          <w:i/>
          <w:lang w:val="en-US"/>
        </w:rPr>
      </w:pPr>
    </w:p>
    <w:p w14:paraId="13C16112" w14:textId="704C9E7E" w:rsidR="00D81632" w:rsidRPr="00D81632" w:rsidRDefault="00D81632" w:rsidP="00EF2FA1">
      <w:pPr>
        <w:rPr>
          <w:rFonts w:eastAsia="Times New Roman" w:cstheme="majorBidi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theme="majorBidi"/>
                  <w:lang w:val="en-US"/>
                </w:rPr>
                <m:t>Δ</m:t>
              </m:r>
              <m:ctrlPr>
                <w:rPr>
                  <w:rFonts w:ascii="Cambria Math" w:eastAsia="Times New Roman" w:hAnsi="Cambria Math" w:cstheme="majorBidi"/>
                  <w:lang w:val="en-US"/>
                </w:rPr>
              </m:ctrlPr>
            </m:e>
            <m:sub>
              <m:r>
                <w:rPr>
                  <w:rFonts w:ascii="Cambria Math" w:eastAsia="Times New Roman" w:hAnsi="Cambria Math" w:cstheme="majorBidi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 w:cstheme="majorBidi"/>
              <w:lang w:val="en-US"/>
            </w:rPr>
            <m:t>= 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theme="majorBidi"/>
                  <w:lang w:val="en-US"/>
                </w:rPr>
              </m:ctrlPr>
            </m:mPr>
            <m:mr>
              <m:e>
                <m:r>
                  <w:rPr>
                    <w:rFonts w:ascii="Cambria Math" w:eastAsia="Times New Roman" w:hAnsi="Cambria Math" w:cstheme="majorBidi"/>
                    <w:lang w:val="en-US"/>
                  </w:rPr>
                  <m:t>11</m:t>
                </m:r>
                <m:ctrlPr>
                  <w:rPr>
                    <w:rFonts w:ascii="Cambria Math" w:eastAsia="Times New Roman" w:hAnsi="Cambria Math" w:cstheme="majorBidi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Times New Roman" w:hAnsi="Cambria Math" w:cstheme="majorBidi"/>
                    <w:lang w:val="en-US"/>
                  </w:rPr>
                  <m:t>14,64</m:t>
                </m:r>
                <m:ctrlPr>
                  <w:rPr>
                    <w:rFonts w:ascii="Cambria Math" w:eastAsia="Times New Roman" w:hAnsi="Cambria Math" w:cstheme="majorBidi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Times New Roman" w:hAnsi="Cambria Math" w:cstheme="majorBidi"/>
                    <w:lang w:val="en-US"/>
                  </w:rPr>
                  <m:t>61.6</m:t>
                </m:r>
                <m:ctrlPr>
                  <w:rPr>
                    <w:rFonts w:ascii="Cambria Math" w:eastAsia="Times New Roman" w:hAnsi="Cambria Math" w:cstheme="majorBidi"/>
                    <w:i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Times New Roman" w:hAnsi="Cambria Math" w:cstheme="majorBidi"/>
                    <w:lang w:val="en-US"/>
                  </w:rPr>
                  <m:t>22</m:t>
                </m:r>
                <m:ctrlPr>
                  <w:rPr>
                    <w:rFonts w:ascii="Cambria Math" w:eastAsia="Times New Roman" w:hAnsi="Cambria Math" w:cstheme="majorBidi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Times New Roman" w:hAnsi="Cambria Math" w:cstheme="majorBidi"/>
                    <w:lang w:val="en-US"/>
                  </w:rPr>
                  <m:t>27,044</m:t>
                </m:r>
                <m:ctrlPr>
                  <w:rPr>
                    <w:rFonts w:ascii="Cambria Math" w:eastAsia="Times New Roman" w:hAnsi="Cambria Math" w:cstheme="majorBidi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Times New Roman" w:hAnsi="Cambria Math" w:cstheme="majorBidi"/>
                    <w:lang w:val="en-US"/>
                  </w:rPr>
                  <m:t>193,6</m:t>
                </m:r>
                <m:ctrlPr>
                  <w:rPr>
                    <w:rFonts w:ascii="Cambria Math" w:eastAsia="Times New Roman" w:hAnsi="Cambria Math" w:cstheme="majorBidi"/>
                    <w:i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Times New Roman" w:hAnsi="Cambria Math" w:cstheme="majorBidi"/>
                    <w:lang w:val="en-US"/>
                  </w:rPr>
                  <m:t>61.6</m:t>
                </m:r>
                <m:ctrlPr>
                  <w:rPr>
                    <w:rFonts w:ascii="Cambria Math" w:eastAsia="Times New Roman" w:hAnsi="Cambria Math" w:cstheme="majorBidi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Times New Roman" w:hAnsi="Cambria Math" w:cstheme="majorBidi"/>
                    <w:lang w:val="en-US"/>
                  </w:rPr>
                  <m:t>62,341</m:t>
                </m:r>
                <m:ctrlPr>
                  <w:rPr>
                    <w:rFonts w:ascii="Cambria Math" w:eastAsia="Times New Roman" w:hAnsi="Cambria Math" w:cstheme="majorBidi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Times New Roman" w:hAnsi="Cambria Math" w:cstheme="majorBidi"/>
                    <w:lang w:val="en-US"/>
                  </w:rPr>
                  <m:t>648,525</m:t>
                </m:r>
                <m:ctrlPr>
                  <w:rPr>
                    <w:rFonts w:ascii="Cambria Math" w:eastAsia="Times New Roman" w:hAnsi="Cambria Math" w:cstheme="majorBidi"/>
                    <w:i/>
                    <w:lang w:val="en-US"/>
                  </w:rPr>
                </m:ctrlPr>
              </m:e>
            </m:mr>
          </m:m>
          <m:r>
            <w:rPr>
              <w:rFonts w:ascii="Cambria Math" w:eastAsia="Times New Roman" w:hAnsi="Cambria Math" w:cstheme="majorBidi"/>
              <w:lang w:val="en-US"/>
            </w:rPr>
            <m:t>=</m:t>
          </m:r>
          <m:r>
            <w:rPr>
              <w:rFonts w:ascii="Cambria Math" w:eastAsia="Times New Roman" w:hAnsi="Cambria Math" w:cstheme="majorBidi"/>
              <w:lang w:val="en-US"/>
            </w:rPr>
            <m:t>7745,054</m:t>
          </m:r>
        </m:oMath>
      </m:oMathPara>
    </w:p>
    <w:p w14:paraId="78664F2F" w14:textId="4E64E577" w:rsidR="00D81632" w:rsidRPr="009D4FBA" w:rsidRDefault="009D4FBA" w:rsidP="00EF2FA1">
      <w:pPr>
        <w:rPr>
          <w:rFonts w:eastAsia="Times New Roman" w:cstheme="majorBidi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theme="majorBidi"/>
                  <w:lang w:val="en-US"/>
                </w:rPr>
                <m:t>Δ</m:t>
              </m:r>
              <m:ctrlPr>
                <w:rPr>
                  <w:rFonts w:ascii="Cambria Math" w:eastAsia="Times New Roman" w:hAnsi="Cambria Math" w:cstheme="majorBidi"/>
                  <w:lang w:val="en-US"/>
                </w:rPr>
              </m:ctrlPr>
            </m:e>
            <m:sub>
              <m:r>
                <w:rPr>
                  <w:rFonts w:ascii="Cambria Math" w:eastAsia="Times New Roman" w:hAnsi="Cambria Math" w:cstheme="majorBidi"/>
                  <w:lang w:val="en-US"/>
                </w:rPr>
                <m:t>3</m:t>
              </m:r>
            </m:sub>
          </m:sSub>
          <m:r>
            <w:rPr>
              <w:rFonts w:ascii="Cambria Math" w:eastAsia="Times New Roman" w:hAnsi="Cambria Math" w:cstheme="majorBidi"/>
              <w:lang w:val="en-US"/>
            </w:rPr>
            <m:t>= 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theme="majorBidi"/>
                  <w:lang w:val="en-US"/>
                </w:rPr>
              </m:ctrlPr>
            </m:mPr>
            <m:mr>
              <m:e>
                <m:r>
                  <w:rPr>
                    <w:rFonts w:ascii="Cambria Math" w:eastAsia="Times New Roman" w:hAnsi="Cambria Math" w:cstheme="majorBidi"/>
                    <w:lang w:val="en-US"/>
                  </w:rPr>
                  <m:t>11</m:t>
                </m:r>
                <m:ctrlPr>
                  <w:rPr>
                    <w:rFonts w:ascii="Cambria Math" w:eastAsia="Times New Roman" w:hAnsi="Cambria Math" w:cstheme="majorBidi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Times New Roman" w:hAnsi="Cambria Math" w:cstheme="majorBidi"/>
                    <w:lang w:val="en-US"/>
                  </w:rPr>
                  <m:t>22</m:t>
                </m:r>
                <m:ctrlPr>
                  <w:rPr>
                    <w:rFonts w:ascii="Cambria Math" w:eastAsia="Times New Roman" w:hAnsi="Cambria Math" w:cstheme="majorBidi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Times New Roman" w:hAnsi="Cambria Math" w:cstheme="majorBidi"/>
                    <w:lang w:val="en-US"/>
                  </w:rPr>
                  <m:t>14.64</m:t>
                </m:r>
                <m:ctrlPr>
                  <w:rPr>
                    <w:rFonts w:ascii="Cambria Math" w:eastAsia="Times New Roman" w:hAnsi="Cambria Math" w:cstheme="majorBidi"/>
                    <w:i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Times New Roman" w:hAnsi="Cambria Math" w:cstheme="majorBidi"/>
                    <w:lang w:val="en-US"/>
                  </w:rPr>
                  <m:t>22</m:t>
                </m:r>
                <m:ctrlPr>
                  <w:rPr>
                    <w:rFonts w:ascii="Cambria Math" w:eastAsia="Times New Roman" w:hAnsi="Cambria Math" w:cstheme="majorBidi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Times New Roman" w:hAnsi="Cambria Math" w:cstheme="majorBidi"/>
                    <w:lang w:val="en-US"/>
                  </w:rPr>
                  <m:t>61.6</m:t>
                </m:r>
                <m:ctrlPr>
                  <w:rPr>
                    <w:rFonts w:ascii="Cambria Math" w:eastAsia="Times New Roman" w:hAnsi="Cambria Math" w:cstheme="majorBidi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Times New Roman" w:hAnsi="Cambria Math" w:cstheme="majorBidi"/>
                    <w:lang w:val="en-US"/>
                  </w:rPr>
                  <m:t>27,044</m:t>
                </m:r>
                <m:ctrlPr>
                  <w:rPr>
                    <w:rFonts w:ascii="Cambria Math" w:eastAsia="Times New Roman" w:hAnsi="Cambria Math" w:cstheme="majorBidi"/>
                    <w:i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Times New Roman" w:hAnsi="Cambria Math" w:cstheme="majorBidi"/>
                    <w:lang w:val="en-US"/>
                  </w:rPr>
                  <m:t>61.6</m:t>
                </m:r>
                <m:ctrlPr>
                  <w:rPr>
                    <w:rFonts w:ascii="Cambria Math" w:eastAsia="Times New Roman" w:hAnsi="Cambria Math" w:cstheme="majorBidi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Times New Roman" w:hAnsi="Cambria Math" w:cstheme="majorBidi"/>
                    <w:lang w:val="en-US"/>
                  </w:rPr>
                  <m:t>193.6</m:t>
                </m:r>
                <m:ctrlPr>
                  <w:rPr>
                    <w:rFonts w:ascii="Cambria Math" w:eastAsia="Times New Roman" w:hAnsi="Cambria Math" w:cstheme="majorBidi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Times New Roman" w:hAnsi="Cambria Math" w:cstheme="majorBidi"/>
                    <w:lang w:val="en-US"/>
                  </w:rPr>
                  <m:t>62,341</m:t>
                </m:r>
                <m:ctrlPr>
                  <w:rPr>
                    <w:rFonts w:ascii="Cambria Math" w:eastAsia="Times New Roman" w:hAnsi="Cambria Math" w:cstheme="majorBidi"/>
                    <w:i/>
                    <w:lang w:val="en-US"/>
                  </w:rPr>
                </m:ctrlPr>
              </m:e>
            </m:mr>
          </m:m>
          <m:r>
            <w:rPr>
              <w:rFonts w:ascii="Cambria Math" w:eastAsia="Times New Roman" w:hAnsi="Cambria Math" w:cstheme="majorBidi"/>
              <w:lang w:val="en-US"/>
            </w:rPr>
            <m:t>=</m:t>
          </m:r>
          <m:r>
            <w:rPr>
              <w:rFonts w:ascii="Cambria Math" w:eastAsia="Times New Roman" w:hAnsi="Cambria Math" w:cstheme="majorBidi"/>
              <w:lang w:val="en-US"/>
            </w:rPr>
            <m:t>-2071,326</m:t>
          </m:r>
        </m:oMath>
      </m:oMathPara>
    </w:p>
    <w:p w14:paraId="44D15184" w14:textId="1680C2F5" w:rsidR="009D4FBA" w:rsidRPr="00FD4974" w:rsidRDefault="00FD4974" w:rsidP="00EF2FA1">
      <w:pPr>
        <w:rPr>
          <w:rFonts w:eastAsia="Times New Roman" w:cstheme="majorBidi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lang w:val="en-US"/>
                </w:rPr>
                <m:t>a</m:t>
              </m:r>
            </m:e>
            <m:sub>
              <m:r>
                <w:rPr>
                  <w:rFonts w:ascii="Cambria Math" w:eastAsia="Times New Roman" w:hAnsi="Cambria Math" w:cstheme="majorBidi"/>
                  <w:lang w:val="en-US"/>
                </w:rPr>
                <m:t>0</m:t>
              </m:r>
            </m:sub>
          </m:sSub>
          <m:r>
            <w:rPr>
              <w:rFonts w:ascii="Cambria Math" w:eastAsia="Times New Roman" w:hAnsi="Cambria Math" w:cstheme="majorBidi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theme="majorBidi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theme="majorBidi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theme="majorBidi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eastAsia="Times New Roman" w:hAnsi="Cambria Math" w:cstheme="majorBidi"/>
                      <w:lang w:val="en-US"/>
                    </w:rPr>
                    <m:t>1</m:t>
                  </m:r>
                </m:sub>
              </m:sSub>
              <m:ctrlPr>
                <w:rPr>
                  <w:rFonts w:ascii="Cambria Math" w:eastAsia="Times New Roman" w:hAnsi="Cambria Math" w:cstheme="majorBidi"/>
                  <w:i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theme="majorBidi"/>
                  <w:lang w:val="en-US"/>
                </w:rPr>
                <m:t>Δ</m:t>
              </m:r>
              <m:ctrlPr>
                <w:rPr>
                  <w:rFonts w:ascii="Cambria Math" w:eastAsia="Times New Roman" w:hAnsi="Cambria Math" w:cstheme="majorBidi"/>
                  <w:i/>
                  <w:lang w:val="en-US"/>
                </w:rPr>
              </m:ctrlPr>
            </m:den>
          </m:f>
          <m:r>
            <w:rPr>
              <w:rFonts w:ascii="Cambria Math" w:eastAsia="Times New Roman" w:hAnsi="Cambria Math" w:cstheme="majorBidi"/>
              <w:lang w:val="en-US"/>
            </w:rPr>
            <m:t>=0,416</m:t>
          </m:r>
        </m:oMath>
      </m:oMathPara>
    </w:p>
    <w:p w14:paraId="1D634860" w14:textId="107E9474" w:rsidR="00FD4974" w:rsidRPr="00FD4974" w:rsidRDefault="00FD4974" w:rsidP="00EF2FA1">
      <w:pPr>
        <w:rPr>
          <w:rFonts w:eastAsia="Times New Roman" w:cstheme="majorBidi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lang w:val="en-US"/>
                </w:rPr>
                <m:t>a</m:t>
              </m:r>
            </m:e>
            <m:sub>
              <m:r>
                <w:rPr>
                  <w:rFonts w:ascii="Cambria Math" w:eastAsia="Times New Roman" w:hAnsi="Cambria Math" w:cstheme="majorBidi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theme="majorBidi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theme="majorBidi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theme="majorBidi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theme="majorBidi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eastAsia="Times New Roman" w:hAnsi="Cambria Math" w:cstheme="majorBidi"/>
                      <w:lang w:val="en-US"/>
                    </w:rPr>
                    <m:t>2</m:t>
                  </m:r>
                </m:sub>
              </m:sSub>
              <m:ctrlPr>
                <w:rPr>
                  <w:rFonts w:ascii="Cambria Math" w:eastAsia="Times New Roman" w:hAnsi="Cambria Math" w:cstheme="majorBidi"/>
                  <w:i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theme="majorBidi"/>
                  <w:lang w:val="en-US"/>
                </w:rPr>
                <m:t>Δ</m:t>
              </m:r>
              <m:ctrlPr>
                <w:rPr>
                  <w:rFonts w:ascii="Cambria Math" w:eastAsia="Times New Roman" w:hAnsi="Cambria Math" w:cstheme="majorBidi"/>
                  <w:i/>
                  <w:lang w:val="en-US"/>
                </w:rPr>
              </m:ctrlPr>
            </m:den>
          </m:f>
          <m:r>
            <w:rPr>
              <w:rFonts w:ascii="Cambria Math" w:eastAsia="Times New Roman" w:hAnsi="Cambria Math" w:cstheme="majorBidi"/>
              <w:lang w:val="en-US"/>
            </w:rPr>
            <m:t> = </m:t>
          </m:r>
          <m:r>
            <w:rPr>
              <w:rFonts w:ascii="Cambria Math" w:eastAsia="Times New Roman" w:hAnsi="Cambria Math" w:cstheme="majorBidi"/>
              <w:lang w:val="en-US"/>
            </w:rPr>
            <m:t>1,821</m:t>
          </m:r>
        </m:oMath>
      </m:oMathPara>
    </w:p>
    <w:p w14:paraId="3CADABFC" w14:textId="2367F0F1" w:rsidR="00FD4974" w:rsidRPr="00FD4974" w:rsidRDefault="00FD4974" w:rsidP="00EF2FA1">
      <w:pPr>
        <w:rPr>
          <w:rFonts w:eastAsia="Times New Roman" w:cstheme="majorBidi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lang w:val="en-US"/>
                </w:rPr>
                <m:t>a</m:t>
              </m:r>
            </m:e>
            <m:sub>
              <m:r>
                <w:rPr>
                  <w:rFonts w:ascii="Cambria Math" w:eastAsia="Times New Roman" w:hAnsi="Cambria Math" w:cstheme="majorBidi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 w:cstheme="majorBidi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theme="majorBidi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theme="majorBidi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theme="majorBidi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eastAsia="Times New Roman" w:hAnsi="Cambria Math" w:cstheme="majorBidi"/>
                      <w:lang w:val="en-US"/>
                    </w:rPr>
                    <m:t>3</m:t>
                  </m:r>
                </m:sub>
              </m:sSub>
              <m:ctrlPr>
                <w:rPr>
                  <w:rFonts w:ascii="Cambria Math" w:eastAsia="Times New Roman" w:hAnsi="Cambria Math" w:cstheme="majorBidi"/>
                  <w:i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theme="majorBidi"/>
                  <w:lang w:val="en-US"/>
                </w:rPr>
                <m:t>Δ</m:t>
              </m:r>
              <m:ctrlPr>
                <w:rPr>
                  <w:rFonts w:ascii="Cambria Math" w:eastAsia="Times New Roman" w:hAnsi="Cambria Math" w:cstheme="majorBidi"/>
                  <w:i/>
                  <w:lang w:val="en-US"/>
                </w:rPr>
              </m:ctrlPr>
            </m:den>
          </m:f>
          <m:r>
            <w:rPr>
              <w:rFonts w:ascii="Cambria Math" w:eastAsia="Times New Roman" w:hAnsi="Cambria Math" w:cstheme="majorBidi"/>
              <w:lang w:val="en-US"/>
            </w:rPr>
            <m:t> = </m:t>
          </m:r>
          <m:r>
            <w:rPr>
              <w:rFonts w:ascii="Cambria Math" w:eastAsia="Times New Roman" w:hAnsi="Cambria Math" w:cstheme="majorBidi"/>
              <w:lang w:val="en-US"/>
            </w:rPr>
            <m:t>-</m:t>
          </m:r>
          <m:r>
            <w:rPr>
              <w:rFonts w:ascii="Cambria Math" w:eastAsia="Times New Roman" w:hAnsi="Cambria Math" w:cstheme="majorBidi"/>
              <w:lang w:val="en-US"/>
            </w:rPr>
            <m:t>0,4</m:t>
          </m:r>
          <m:r>
            <w:rPr>
              <w:rFonts w:ascii="Cambria Math" w:eastAsia="Times New Roman" w:hAnsi="Cambria Math" w:cstheme="majorBidi"/>
              <w:lang w:val="en-US"/>
            </w:rPr>
            <m:t>87</m:t>
          </m:r>
        </m:oMath>
      </m:oMathPara>
    </w:p>
    <w:p w14:paraId="6598B8F9" w14:textId="06AFC90C" w:rsidR="00BE1E45" w:rsidRPr="00BE1E45" w:rsidRDefault="00FD4974" w:rsidP="00EF2FA1">
      <w:pPr>
        <w:rPr>
          <w:rFonts w:eastAsia="Times New Roman" w:cstheme="majorBidi"/>
          <w:i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 w:cstheme="majorBidi"/>
              <w:lang w:val="en-US"/>
            </w:rPr>
            <m:t>φ</m:t>
          </m:r>
          <m:d>
            <m:dPr>
              <m:ctrlPr>
                <w:rPr>
                  <w:rFonts w:ascii="Cambria Math" w:eastAsia="Times New Roman" w:hAnsi="Cambria Math" w:cstheme="majorBidi"/>
                  <w:i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theme="majorBidi"/>
                  <w:lang w:val="en-US"/>
                </w:rPr>
                <m:t>x</m:t>
              </m:r>
            </m:e>
          </m:d>
          <m:r>
            <w:rPr>
              <w:rFonts w:ascii="Cambria Math" w:eastAsia="Times New Roman" w:hAnsi="Cambria Math" w:cstheme="majorBidi"/>
              <w:lang w:val="en-US"/>
            </w:rPr>
            <m:t>=0,416+1,821x-0,487</m:t>
          </m:r>
          <m:sSup>
            <m:sSupPr>
              <m:ctrlPr>
                <w:rPr>
                  <w:rFonts w:ascii="Cambria Math" w:eastAsia="Times New Roman" w:hAnsi="Cambria Math" w:cstheme="majorBidi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theme="majorBidi"/>
                  <w:lang w:val="en-US"/>
                </w:rPr>
                <m:t>x</m:t>
              </m:r>
            </m:e>
            <m:sup>
              <m:r>
                <w:rPr>
                  <w:rFonts w:ascii="Cambria Math" w:eastAsia="Times New Roman" w:hAnsi="Cambria Math" w:cstheme="majorBidi"/>
                  <w:lang w:val="en-US"/>
                </w:rPr>
                <m:t>2</m:t>
              </m:r>
            </m:sup>
          </m:sSup>
        </m:oMath>
      </m:oMathPara>
    </w:p>
    <w:p w14:paraId="20C077F3" w14:textId="77777777" w:rsidR="00BE1E45" w:rsidRDefault="00BE1E45">
      <w:pPr>
        <w:rPr>
          <w:rFonts w:eastAsia="Times New Roman" w:cstheme="majorBidi"/>
          <w:i/>
          <w:lang w:val="en-US"/>
        </w:rPr>
      </w:pPr>
      <w:r>
        <w:rPr>
          <w:rFonts w:eastAsia="Times New Roman" w:cstheme="majorBidi"/>
          <w:i/>
          <w:lang w:val="en-US"/>
        </w:rPr>
        <w:br w:type="page"/>
      </w:r>
    </w:p>
    <w:p w14:paraId="79A69505" w14:textId="77777777" w:rsidR="00FD4974" w:rsidRPr="00FD4974" w:rsidRDefault="00FD4974" w:rsidP="00EF2FA1">
      <w:pPr>
        <w:rPr>
          <w:rFonts w:eastAsia="Times New Roman" w:cstheme="majorBidi"/>
          <w:i/>
          <w:lang w:val="en-US"/>
        </w:rPr>
      </w:pPr>
    </w:p>
    <w:tbl>
      <w:tblPr>
        <w:tblW w:w="6180" w:type="dxa"/>
        <w:tblLook w:val="04A0" w:firstRow="1" w:lastRow="0" w:firstColumn="1" w:lastColumn="0" w:noHBand="0" w:noVBand="1"/>
      </w:tblPr>
      <w:tblGrid>
        <w:gridCol w:w="900"/>
        <w:gridCol w:w="608"/>
        <w:gridCol w:w="608"/>
        <w:gridCol w:w="608"/>
        <w:gridCol w:w="608"/>
        <w:gridCol w:w="608"/>
        <w:gridCol w:w="608"/>
        <w:gridCol w:w="608"/>
        <w:gridCol w:w="608"/>
        <w:gridCol w:w="608"/>
        <w:gridCol w:w="608"/>
        <w:gridCol w:w="608"/>
      </w:tblGrid>
      <w:tr w:rsidR="00BE1E45" w:rsidRPr="00BE1E45" w14:paraId="57F3CFF3" w14:textId="77777777" w:rsidTr="00BE1E45">
        <w:trPr>
          <w:trHeight w:val="288"/>
        </w:trPr>
        <w:tc>
          <w:tcPr>
            <w:tcW w:w="9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709AA" w14:textId="77777777" w:rsidR="00BE1E45" w:rsidRPr="00BE1E45" w:rsidRDefault="00BE1E45" w:rsidP="00BE1E4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i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ABC1D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F7A07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2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9420C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3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7A897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4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B87B8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5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24FAC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6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74B4E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7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0D6A9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8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7FDD2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9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10E79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10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A4FFBD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11</w:t>
            </w:r>
          </w:p>
        </w:tc>
      </w:tr>
      <w:tr w:rsidR="00BE1E45" w:rsidRPr="00BE1E45" w14:paraId="69E8E496" w14:textId="77777777" w:rsidTr="00BE1E45">
        <w:trPr>
          <w:trHeight w:val="288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D7265" w14:textId="77777777" w:rsidR="00BE1E45" w:rsidRPr="00BE1E45" w:rsidRDefault="00BE1E45" w:rsidP="00BE1E4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x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A73B8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0,00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62A52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0,40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24269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0,80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A9FF2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1,20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6CCAD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1,60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6C072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2,00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1A6B6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2,40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57107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2,80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DFC5F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3,20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7B8C2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3,60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57A1DA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4,00</w:t>
            </w:r>
          </w:p>
        </w:tc>
      </w:tr>
      <w:tr w:rsidR="00BE1E45" w:rsidRPr="00BE1E45" w14:paraId="2F1BC687" w14:textId="77777777" w:rsidTr="00BE1E45">
        <w:trPr>
          <w:trHeight w:val="30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637C5" w14:textId="77777777" w:rsidR="00BE1E45" w:rsidRPr="00BE1E45" w:rsidRDefault="00BE1E45" w:rsidP="00BE1E4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y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63BE8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0,00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52E16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0,95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5F71B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1,85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59D0E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2,47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6D830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2,54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06276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2,14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E051D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1,61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6DE83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1,17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30B2D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0,84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0910B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0,62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7928B6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0,46</w:t>
            </w:r>
          </w:p>
        </w:tc>
      </w:tr>
      <w:tr w:rsidR="00BE1E45" w:rsidRPr="00BE1E45" w14:paraId="4EBDC12E" w14:textId="77777777" w:rsidTr="00BE1E45">
        <w:trPr>
          <w:trHeight w:val="288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BFEE9" w14:textId="77777777" w:rsidR="00BE1E45" w:rsidRPr="00BE1E45" w:rsidRDefault="00BE1E45" w:rsidP="00BE1E4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proofErr w:type="spellStart"/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phi</w:t>
            </w:r>
            <w:proofErr w:type="spellEnd"/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F10A1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0,4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DBE1E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1,1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33F45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1,6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F00A7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1,9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8BE30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2,1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52822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2,1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15B05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DB145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1,7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697D5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1,3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B9249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0,7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7AE12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-0,1</w:t>
            </w:r>
          </w:p>
        </w:tc>
      </w:tr>
      <w:tr w:rsidR="00BE1E45" w:rsidRPr="00BE1E45" w14:paraId="4595C379" w14:textId="77777777" w:rsidTr="00BE1E45">
        <w:trPr>
          <w:trHeight w:val="30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8D6FA" w14:textId="77777777" w:rsidR="00BE1E45" w:rsidRPr="00BE1E45" w:rsidRDefault="00BE1E45" w:rsidP="00BE1E4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(</w:t>
            </w:r>
            <w:proofErr w:type="spellStart"/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phi</w:t>
            </w:r>
            <w:proofErr w:type="spellEnd"/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-</w:t>
            </w:r>
            <w:proofErr w:type="gramStart"/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y)^</w:t>
            </w:r>
            <w:proofErr w:type="gramEnd"/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C29C8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0,17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BCC40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0,01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790FC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0,08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1F64D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0,32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2D166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0,21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7FF55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0,00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B5272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0,14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6AED6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0,28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E3643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0,17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47F1C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0,00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DD15B0" w14:textId="77777777" w:rsidR="00BE1E45" w:rsidRPr="00BE1E45" w:rsidRDefault="00BE1E45" w:rsidP="00BE1E45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</w:pPr>
            <w:r w:rsidRPr="00BE1E45">
              <w:rPr>
                <w:rFonts w:ascii="Aptos Narrow" w:eastAsia="Times New Roman" w:hAnsi="Aptos Narrow" w:cs="Times New Roman"/>
                <w:color w:val="000000"/>
                <w:kern w:val="0"/>
                <w:lang w:eastAsia="ru-RU"/>
                <w14:ligatures w14:val="none"/>
              </w:rPr>
              <w:t>0,31</w:t>
            </w:r>
          </w:p>
        </w:tc>
      </w:tr>
    </w:tbl>
    <w:p w14:paraId="0A79EE1A" w14:textId="0D7001DB" w:rsidR="00FD4974" w:rsidRPr="00FD4974" w:rsidRDefault="00FD4974" w:rsidP="00EF2FA1">
      <w:pPr>
        <w:rPr>
          <w:rFonts w:eastAsia="Times New Roman" w:cstheme="majorBidi"/>
          <w:i/>
          <w:lang w:val="en-US"/>
        </w:rPr>
      </w:pPr>
    </w:p>
    <w:p w14:paraId="135C57F4" w14:textId="0EB06B1C" w:rsidR="00FD4974" w:rsidRPr="002958C1" w:rsidRDefault="002958C1" w:rsidP="00EF2FA1">
      <w:pPr>
        <w:rPr>
          <w:rFonts w:eastAsia="Times New Roman" w:cstheme="majorBidi"/>
          <w:i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 w:cstheme="majorBidi"/>
              <w:lang w:val="en-US"/>
            </w:rPr>
            <m:t>σ</m:t>
          </m:r>
          <m:r>
            <w:rPr>
              <w:rFonts w:ascii="Cambria Math" w:eastAsia="Times New Roman" w:hAnsi="Cambria Math" w:cstheme="majorBidi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theme="majorBidi"/>
                  <w:lang w:val="en-US"/>
                </w:rPr>
              </m:ctrlPr>
            </m:radPr>
            <m:deg>
              <m:ctrlPr>
                <w:rPr>
                  <w:rFonts w:ascii="Cambria Math" w:eastAsia="Times New Roman" w:hAnsi="Cambria Math" w:cstheme="majorBidi"/>
                  <w:i/>
                  <w:lang w:val="en-US"/>
                </w:rPr>
              </m:ctrlPr>
            </m:deg>
            <m:e>
              <m:f>
                <m:fPr>
                  <m:ctrlPr>
                    <w:rPr>
                      <w:rFonts w:ascii="Cambria Math" w:eastAsia="Times New Roman" w:hAnsi="Cambria Math" w:cstheme="majorBidi"/>
                      <w:lang w:val="en-US"/>
                    </w:rPr>
                  </m:ctrlPr>
                </m:fPr>
                <m:num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="Times New Roman" w:hAnsi="Cambria Math" w:cstheme="majorBidi"/>
                          <w:lang w:val="en-US"/>
                        </w:rPr>
                      </m:ctrlPr>
                    </m:naryPr>
                    <m:sub>
                      <m:ctrlPr>
                        <w:rPr>
                          <w:rFonts w:ascii="Cambria Math" w:eastAsia="Times New Roman" w:hAnsi="Cambria Math" w:cstheme="majorBidi"/>
                          <w:i/>
                          <w:lang w:val="en-US"/>
                        </w:rPr>
                      </m:ctrlPr>
                    </m:sub>
                    <m:sup>
                      <m:ctrlPr>
                        <w:rPr>
                          <w:rFonts w:ascii="Cambria Math" w:eastAsia="Times New Roman" w:hAnsi="Cambria Math" w:cstheme="majorBidi"/>
                          <w:i/>
                          <w:lang w:val="en-US"/>
                        </w:rPr>
                      </m:ctrlPr>
                    </m:sup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theme="majorBidi"/>
                          <w:lang w:val="en-US"/>
                        </w:rPr>
                        <m:t>φ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theme="majorBidi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theme="majorBidi"/>
                              <w:lang w:val="en-US"/>
                            </w:rPr>
                            <m:t>x</m:t>
                          </m:r>
                          <m:ctrlPr>
                            <w:rPr>
                              <w:rFonts w:ascii="Cambria Math" w:eastAsia="Times New Roman" w:hAnsi="Cambria Math" w:cstheme="majorBidi"/>
                              <w:i/>
                              <w:lang w:val="en-US"/>
                            </w:rPr>
                          </m:ctrlPr>
                        </m:e>
                      </m:d>
                      <m:r>
                        <w:rPr>
                          <w:rFonts w:ascii="Cambria Math" w:eastAsia="Times New Roman" w:hAnsi="Cambria Math" w:cstheme="majorBidi"/>
                          <w:lang w:val="en-US"/>
                        </w:rPr>
                        <m:t>-y</m:t>
                      </m:r>
                      <m:ctrlPr>
                        <w:rPr>
                          <w:rFonts w:ascii="Cambria Math" w:eastAsia="Times New Roman" w:hAnsi="Cambria Math" w:cstheme="majorBidi"/>
                          <w:i/>
                          <w:lang w:val="en-US"/>
                        </w:rPr>
                      </m:ctrlPr>
                    </m:e>
                  </m:nary>
                  <m:ctrlPr>
                    <w:rPr>
                      <w:rFonts w:ascii="Cambria Math" w:eastAsia="Times New Roman" w:hAnsi="Cambria Math" w:cstheme="majorBidi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eastAsia="Times New Roman" w:hAnsi="Cambria Math" w:cstheme="majorBidi"/>
                      <w:lang w:val="en-US"/>
                    </w:rPr>
                    <m:t>n</m:t>
                  </m:r>
                  <m:ctrlPr>
                    <w:rPr>
                      <w:rFonts w:ascii="Cambria Math" w:eastAsia="Times New Roman" w:hAnsi="Cambria Math" w:cstheme="majorBidi"/>
                      <w:i/>
                      <w:lang w:val="en-US"/>
                    </w:rPr>
                  </m:ctrlPr>
                </m:den>
              </m:f>
            </m:e>
          </m:rad>
          <m:r>
            <w:rPr>
              <w:rFonts w:ascii="Cambria Math" w:eastAsia="Times New Roman" w:hAnsi="Cambria Math" w:cstheme="majorBidi"/>
              <w:lang w:val="en-US"/>
            </w:rPr>
            <m:t>=0,</m:t>
          </m:r>
          <m:r>
            <w:rPr>
              <w:rFonts w:ascii="Cambria Math" w:eastAsia="Times New Roman" w:hAnsi="Cambria Math" w:cstheme="majorBidi"/>
              <w:lang w:val="en-US"/>
            </w:rPr>
            <m:t>393</m:t>
          </m:r>
        </m:oMath>
      </m:oMathPara>
    </w:p>
    <w:p w14:paraId="392D7C20" w14:textId="110A78AC" w:rsidR="002958C1" w:rsidRDefault="002958C1" w:rsidP="002958C1">
      <w:pPr>
        <w:pStyle w:val="2"/>
        <w:rPr>
          <w:rFonts w:eastAsia="Times New Roman"/>
        </w:rPr>
      </w:pPr>
      <w:bookmarkStart w:id="7" w:name="_Toc169821811"/>
      <w:r>
        <w:rPr>
          <w:rFonts w:eastAsia="Times New Roman"/>
        </w:rPr>
        <w:t>Вывод</w:t>
      </w:r>
      <w:bookmarkEnd w:id="7"/>
    </w:p>
    <w:p w14:paraId="53592BDF" w14:textId="22318FE7" w:rsidR="002958C1" w:rsidRDefault="002958C1" w:rsidP="002958C1">
      <w:pPr>
        <w:rPr>
          <w:lang w:val="en-US"/>
        </w:rPr>
      </w:pPr>
      <w:r>
        <w:t>Среднеквадратичное отклонение линейной аппроксимации: 0</w:t>
      </w:r>
      <w:r>
        <w:rPr>
          <w:lang w:val="en-US"/>
        </w:rPr>
        <w:t>,793</w:t>
      </w:r>
    </w:p>
    <w:p w14:paraId="22EE1B6F" w14:textId="2DA23F35" w:rsidR="002958C1" w:rsidRDefault="002958C1" w:rsidP="002958C1">
      <w:r>
        <w:t>Среднеквадратичное отклонение квадратичной аппроксимации: 0,393</w:t>
      </w:r>
    </w:p>
    <w:p w14:paraId="03D25A5D" w14:textId="58AB6566" w:rsidR="002958C1" w:rsidRDefault="002958C1" w:rsidP="002958C1">
      <w:r>
        <w:t>Квадратичная аппроксимация дает наилучшее приближение</w:t>
      </w:r>
    </w:p>
    <w:p w14:paraId="283FDFB4" w14:textId="12A279D8" w:rsidR="002958C1" w:rsidRDefault="002958C1" w:rsidP="002958C1">
      <w:pPr>
        <w:pStyle w:val="2"/>
      </w:pPr>
      <w:bookmarkStart w:id="8" w:name="_Toc169821812"/>
      <w:r>
        <w:t>График</w:t>
      </w:r>
      <w:bookmarkEnd w:id="8"/>
    </w:p>
    <w:p w14:paraId="096647C9" w14:textId="70D4CFF9" w:rsidR="002958C1" w:rsidRPr="002958C1" w:rsidRDefault="002958C1" w:rsidP="002958C1">
      <w:r w:rsidRPr="002958C1">
        <w:drawing>
          <wp:inline distT="0" distB="0" distL="0" distR="0" wp14:anchorId="2F3B8037" wp14:editId="3643C623">
            <wp:extent cx="5940425" cy="1743075"/>
            <wp:effectExtent l="0" t="0" r="3175" b="9525"/>
            <wp:docPr id="79824730" name="Рисунок 1" descr="Изображение выглядит как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4730" name="Рисунок 1" descr="Изображение выглядит как линия, График, диаграмм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7A93" w14:textId="44727F4E" w:rsidR="00B22551" w:rsidRDefault="00B22551">
      <w:r>
        <w:br w:type="page"/>
      </w:r>
    </w:p>
    <w:p w14:paraId="778ABC9B" w14:textId="49A42747" w:rsidR="002958C1" w:rsidRDefault="00B22551" w:rsidP="00B22551">
      <w:pPr>
        <w:pStyle w:val="1"/>
      </w:pPr>
      <w:bookmarkStart w:id="9" w:name="_Toc169821813"/>
      <w:r>
        <w:lastRenderedPageBreak/>
        <w:t>Листинг программы</w:t>
      </w:r>
      <w:bookmarkEnd w:id="9"/>
    </w:p>
    <w:p w14:paraId="5B0F1AF9" w14:textId="21A119EE" w:rsidR="002958C1" w:rsidRPr="00B22551" w:rsidRDefault="00B22551" w:rsidP="00EF2FA1">
      <w:r w:rsidRPr="00B22551">
        <w:drawing>
          <wp:inline distT="0" distB="0" distL="0" distR="0" wp14:anchorId="0B089882" wp14:editId="327250B5">
            <wp:extent cx="2349500" cy="1581084"/>
            <wp:effectExtent l="0" t="0" r="0" b="635"/>
            <wp:docPr id="205140416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0416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0612" cy="158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3EE4" w14:textId="34664A8A" w:rsidR="00B22551" w:rsidRDefault="00B22551" w:rsidP="00EF2FA1">
      <w:pPr>
        <w:rPr>
          <w:rFonts w:eastAsia="Times New Roman" w:cstheme="majorBidi"/>
          <w:i/>
        </w:rPr>
      </w:pPr>
      <w:r w:rsidRPr="00B22551">
        <w:rPr>
          <w:rFonts w:eastAsia="Times New Roman" w:cstheme="majorBidi"/>
          <w:i/>
        </w:rPr>
        <w:drawing>
          <wp:inline distT="0" distB="0" distL="0" distR="0" wp14:anchorId="53465D4F" wp14:editId="3743AB6F">
            <wp:extent cx="2726168" cy="2908300"/>
            <wp:effectExtent l="0" t="0" r="0" b="6350"/>
            <wp:docPr id="1452530356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30356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7956" cy="291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9CDC" w14:textId="1D56EECF" w:rsidR="00B22551" w:rsidRPr="002958C1" w:rsidRDefault="00B22551" w:rsidP="00EF2FA1">
      <w:pPr>
        <w:rPr>
          <w:rFonts w:eastAsia="Times New Roman" w:cstheme="majorBidi"/>
          <w:i/>
        </w:rPr>
      </w:pPr>
      <w:r w:rsidRPr="00B22551">
        <w:rPr>
          <w:rFonts w:eastAsia="Times New Roman" w:cstheme="majorBidi"/>
          <w:i/>
        </w:rPr>
        <w:drawing>
          <wp:inline distT="0" distB="0" distL="0" distR="0" wp14:anchorId="2B142BFB" wp14:editId="386758EE">
            <wp:extent cx="2819400" cy="1776223"/>
            <wp:effectExtent l="0" t="0" r="0" b="0"/>
            <wp:docPr id="884884020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84020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5243" cy="177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5681" w14:textId="77777777" w:rsidR="009D4FBA" w:rsidRDefault="009D4FBA" w:rsidP="00EF2FA1">
      <w:pPr>
        <w:rPr>
          <w:rFonts w:eastAsia="Times New Roman" w:cstheme="majorBidi"/>
          <w:i/>
        </w:rPr>
      </w:pPr>
    </w:p>
    <w:p w14:paraId="22914F60" w14:textId="11858FAC" w:rsidR="00B22551" w:rsidRPr="00B22551" w:rsidRDefault="00B22551" w:rsidP="00B22551">
      <w:pPr>
        <w:rPr>
          <w:rFonts w:eastAsia="Times New Roman" w:cstheme="majorBidi"/>
          <w:i/>
        </w:rPr>
      </w:pPr>
      <w:r w:rsidRPr="00B22551">
        <w:rPr>
          <w:rFonts w:eastAsia="Times New Roman" w:cstheme="majorBidi"/>
          <w:i/>
        </w:rPr>
        <w:drawing>
          <wp:inline distT="0" distB="0" distL="0" distR="0" wp14:anchorId="2DA82F23" wp14:editId="2F05958A">
            <wp:extent cx="2692400" cy="1878492"/>
            <wp:effectExtent l="0" t="0" r="0" b="7620"/>
            <wp:docPr id="91326900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6900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7808" cy="1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1154" w14:textId="5B3C2D06" w:rsidR="009D4FBA" w:rsidRDefault="00B22551" w:rsidP="00B22551">
      <w:pPr>
        <w:pStyle w:val="1"/>
        <w:rPr>
          <w:rFonts w:eastAsia="Times New Roman"/>
        </w:rPr>
      </w:pPr>
      <w:bookmarkStart w:id="10" w:name="_Toc169821814"/>
      <w:r>
        <w:rPr>
          <w:rFonts w:eastAsia="Times New Roman"/>
        </w:rPr>
        <w:lastRenderedPageBreak/>
        <w:t>Результаты работы программы</w:t>
      </w:r>
      <w:bookmarkEnd w:id="10"/>
    </w:p>
    <w:p w14:paraId="1C8EA048" w14:textId="1E07C092" w:rsidR="00B22551" w:rsidRDefault="00B22551" w:rsidP="00B22551">
      <w:pPr>
        <w:rPr>
          <w:noProof/>
          <w:lang w:val="en-US"/>
        </w:rPr>
      </w:pPr>
      <w:r w:rsidRPr="00B22551">
        <w:rPr>
          <w:lang w:val="en-US"/>
        </w:rPr>
        <w:drawing>
          <wp:inline distT="0" distB="0" distL="0" distR="0" wp14:anchorId="3F100910" wp14:editId="7ABCAFCD">
            <wp:extent cx="3189237" cy="2686050"/>
            <wp:effectExtent l="0" t="0" r="0" b="0"/>
            <wp:docPr id="124717597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7597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4973" cy="269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2551">
        <w:rPr>
          <w:noProof/>
        </w:rPr>
        <w:t xml:space="preserve"> </w:t>
      </w:r>
      <w:r w:rsidRPr="00B22551">
        <w:rPr>
          <w:lang w:val="en-US"/>
        </w:rPr>
        <w:drawing>
          <wp:inline distT="0" distB="0" distL="0" distR="0" wp14:anchorId="3AEF94D2" wp14:editId="43C6A553">
            <wp:extent cx="3584029" cy="2209800"/>
            <wp:effectExtent l="0" t="0" r="0" b="0"/>
            <wp:docPr id="2105852269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52269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0622" cy="22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7EDE" w14:textId="3F5F73FB" w:rsidR="00B22551" w:rsidRPr="00B22551" w:rsidRDefault="00B22551" w:rsidP="00B22551">
      <w:pPr>
        <w:rPr>
          <w:lang w:val="en-US"/>
        </w:rPr>
      </w:pPr>
      <w:r w:rsidRPr="00B22551">
        <w:rPr>
          <w:lang w:val="en-US"/>
        </w:rPr>
        <w:drawing>
          <wp:inline distT="0" distB="0" distL="0" distR="0" wp14:anchorId="4BF13E66" wp14:editId="021D651E">
            <wp:extent cx="3657600" cy="2244605"/>
            <wp:effectExtent l="0" t="0" r="0" b="3810"/>
            <wp:docPr id="819550309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50309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6035" cy="224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01D4" w14:textId="4B9C1D3F" w:rsidR="00D81632" w:rsidRDefault="00B22551" w:rsidP="00EF2FA1">
      <w:pPr>
        <w:rPr>
          <w:rFonts w:eastAsia="Times New Roman" w:cstheme="majorBidi"/>
          <w:i/>
          <w:lang w:val="en-US"/>
        </w:rPr>
      </w:pPr>
      <w:r w:rsidRPr="00B22551">
        <w:rPr>
          <w:rFonts w:eastAsia="Times New Roman" w:cstheme="majorBidi"/>
          <w:i/>
        </w:rPr>
        <w:lastRenderedPageBreak/>
        <w:drawing>
          <wp:inline distT="0" distB="0" distL="0" distR="0" wp14:anchorId="3F1AD380" wp14:editId="76080A5D">
            <wp:extent cx="4727575" cy="1705060"/>
            <wp:effectExtent l="0" t="0" r="0" b="9525"/>
            <wp:docPr id="207459416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9416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4477" cy="170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8FFA" w14:textId="00C7F6EA" w:rsidR="00B22551" w:rsidRDefault="00B22551" w:rsidP="00EF2FA1">
      <w:pPr>
        <w:rPr>
          <w:rFonts w:eastAsia="Times New Roman" w:cstheme="majorBidi"/>
          <w:i/>
          <w:lang w:val="en-US"/>
        </w:rPr>
      </w:pPr>
      <w:r w:rsidRPr="00B22551">
        <w:rPr>
          <w:rFonts w:eastAsia="Times New Roman" w:cstheme="majorBidi"/>
          <w:i/>
          <w:lang w:val="en-US"/>
        </w:rPr>
        <w:drawing>
          <wp:inline distT="0" distB="0" distL="0" distR="0" wp14:anchorId="12580EEE" wp14:editId="1ECDED4E">
            <wp:extent cx="5232586" cy="3924300"/>
            <wp:effectExtent l="0" t="0" r="6350" b="0"/>
            <wp:docPr id="300712325" name="Рисунок 1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12325" name="Рисунок 1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4663" cy="392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6503" w14:textId="68A966DA" w:rsidR="000D65D0" w:rsidRPr="00B22551" w:rsidRDefault="00B22551" w:rsidP="005167FF">
      <w:pPr>
        <w:rPr>
          <w:rFonts w:eastAsia="Times New Roman" w:cstheme="majorBidi"/>
          <w:i/>
          <w:lang w:val="en-US"/>
        </w:rPr>
      </w:pPr>
      <w:r w:rsidRPr="00B22551">
        <w:rPr>
          <w:rFonts w:eastAsia="Times New Roman" w:cstheme="majorBidi"/>
          <w:i/>
          <w:lang w:val="en-US"/>
        </w:rPr>
        <w:lastRenderedPageBreak/>
        <w:drawing>
          <wp:inline distT="0" distB="0" distL="0" distR="0" wp14:anchorId="02380801" wp14:editId="48E74A4B">
            <wp:extent cx="3502025" cy="3927659"/>
            <wp:effectExtent l="0" t="0" r="3175" b="0"/>
            <wp:docPr id="1287346643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46643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3733" cy="39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007A" w14:textId="636DFDB3" w:rsidR="000D65D0" w:rsidRDefault="00B22551" w:rsidP="005167FF">
      <w:pPr>
        <w:rPr>
          <w:rFonts w:eastAsiaTheme="majorEastAsia" w:cstheme="majorBidi"/>
          <w:i/>
          <w:lang w:val="en-US"/>
        </w:rPr>
      </w:pPr>
      <w:r w:rsidRPr="00B22551">
        <w:rPr>
          <w:rFonts w:eastAsiaTheme="majorEastAsia" w:cstheme="majorBidi"/>
          <w:i/>
        </w:rPr>
        <w:drawing>
          <wp:inline distT="0" distB="0" distL="0" distR="0" wp14:anchorId="0DAA9B6A" wp14:editId="21EEFE95">
            <wp:extent cx="4156075" cy="2092032"/>
            <wp:effectExtent l="0" t="0" r="0" b="3810"/>
            <wp:docPr id="204315854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5854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0705" cy="209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4FBB" w14:textId="1243E72A" w:rsidR="00B22551" w:rsidRDefault="00B22551" w:rsidP="005167FF">
      <w:pPr>
        <w:rPr>
          <w:rFonts w:eastAsiaTheme="majorEastAsia" w:cstheme="majorBidi"/>
          <w:i/>
          <w:lang w:val="en-US"/>
        </w:rPr>
      </w:pPr>
      <w:r w:rsidRPr="00B22551">
        <w:rPr>
          <w:rFonts w:eastAsiaTheme="majorEastAsia" w:cstheme="majorBidi"/>
          <w:i/>
          <w:lang w:val="en-US"/>
        </w:rPr>
        <w:drawing>
          <wp:inline distT="0" distB="0" distL="0" distR="0" wp14:anchorId="69C2AE67" wp14:editId="28EFCBF8">
            <wp:extent cx="3387725" cy="2540703"/>
            <wp:effectExtent l="0" t="0" r="3175" b="0"/>
            <wp:docPr id="1722419352" name="Рисунок 1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19352" name="Рисунок 1" descr="Изображение выглядит как текст, снимок экрана, линия, диаграмм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9576" cy="254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F546" w14:textId="77777777" w:rsidR="00B22551" w:rsidRDefault="00B22551">
      <w:pPr>
        <w:rPr>
          <w:rFonts w:eastAsiaTheme="majorEastAsia" w:cstheme="majorBidi"/>
          <w:i/>
          <w:lang w:val="en-US"/>
        </w:rPr>
      </w:pPr>
      <w:r>
        <w:rPr>
          <w:rFonts w:eastAsiaTheme="majorEastAsia" w:cstheme="majorBidi"/>
          <w:i/>
          <w:lang w:val="en-US"/>
        </w:rPr>
        <w:br w:type="page"/>
      </w:r>
    </w:p>
    <w:p w14:paraId="09580EFE" w14:textId="6C13141B" w:rsidR="00B22551" w:rsidRDefault="00B22551" w:rsidP="00B22551">
      <w:pPr>
        <w:pStyle w:val="1"/>
      </w:pPr>
      <w:bookmarkStart w:id="11" w:name="_Toc169821815"/>
      <w:r>
        <w:lastRenderedPageBreak/>
        <w:t>Вывод</w:t>
      </w:r>
      <w:bookmarkEnd w:id="11"/>
    </w:p>
    <w:p w14:paraId="51EB35AF" w14:textId="0A0C5670" w:rsidR="00B22551" w:rsidRPr="00B22551" w:rsidRDefault="00B22551" w:rsidP="00B22551">
      <w:r>
        <w:t xml:space="preserve">В ходе выполнения лабораторной работы </w:t>
      </w:r>
      <w:r w:rsidR="00984B6D">
        <w:t xml:space="preserve">была выполнена аппроксимация функции с использованием линейного, квадратичного, экспоненциального и логарифмического приближений. Также был реализован скрипт, которые </w:t>
      </w:r>
      <w:r w:rsidR="00B45332">
        <w:t>реализует</w:t>
      </w:r>
      <w:r w:rsidR="00984B6D">
        <w:t xml:space="preserve"> МНК и строит графики данных функций и аппроксимаций</w:t>
      </w:r>
    </w:p>
    <w:sectPr w:rsidR="00B22551" w:rsidRPr="00B225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E40DEB"/>
    <w:multiLevelType w:val="multilevel"/>
    <w:tmpl w:val="34227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354668"/>
    <w:multiLevelType w:val="multilevel"/>
    <w:tmpl w:val="880EE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3F2009"/>
    <w:multiLevelType w:val="multilevel"/>
    <w:tmpl w:val="5FC81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083972"/>
    <w:multiLevelType w:val="multilevel"/>
    <w:tmpl w:val="11926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2927046"/>
    <w:multiLevelType w:val="multilevel"/>
    <w:tmpl w:val="EB5A7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0460762">
    <w:abstractNumId w:val="2"/>
  </w:num>
  <w:num w:numId="2" w16cid:durableId="1238828749">
    <w:abstractNumId w:val="3"/>
  </w:num>
  <w:num w:numId="3" w16cid:durableId="1989699489">
    <w:abstractNumId w:val="4"/>
  </w:num>
  <w:num w:numId="4" w16cid:durableId="1473250267">
    <w:abstractNumId w:val="0"/>
  </w:num>
  <w:num w:numId="5" w16cid:durableId="6191492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8BB"/>
    <w:rsid w:val="000219FB"/>
    <w:rsid w:val="000410D5"/>
    <w:rsid w:val="0007716E"/>
    <w:rsid w:val="00081104"/>
    <w:rsid w:val="000D65D0"/>
    <w:rsid w:val="002958C1"/>
    <w:rsid w:val="0038332B"/>
    <w:rsid w:val="00435E3F"/>
    <w:rsid w:val="004A095E"/>
    <w:rsid w:val="004D1EBD"/>
    <w:rsid w:val="005123F0"/>
    <w:rsid w:val="00513D2F"/>
    <w:rsid w:val="005167FF"/>
    <w:rsid w:val="00605757"/>
    <w:rsid w:val="00607420"/>
    <w:rsid w:val="006E69ED"/>
    <w:rsid w:val="00733B55"/>
    <w:rsid w:val="007D622D"/>
    <w:rsid w:val="008D1092"/>
    <w:rsid w:val="00984B6D"/>
    <w:rsid w:val="009D4FBA"/>
    <w:rsid w:val="00A371C3"/>
    <w:rsid w:val="00A818E0"/>
    <w:rsid w:val="00B22551"/>
    <w:rsid w:val="00B45332"/>
    <w:rsid w:val="00B608BB"/>
    <w:rsid w:val="00BA104D"/>
    <w:rsid w:val="00BD00E0"/>
    <w:rsid w:val="00BE1E45"/>
    <w:rsid w:val="00C706D7"/>
    <w:rsid w:val="00CE3AE7"/>
    <w:rsid w:val="00D81632"/>
    <w:rsid w:val="00DD4298"/>
    <w:rsid w:val="00E60FA6"/>
    <w:rsid w:val="00E83828"/>
    <w:rsid w:val="00EF2FA1"/>
    <w:rsid w:val="00FD4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11F68B"/>
  <w15:chartTrackingRefBased/>
  <w15:docId w15:val="{FA7A0FB8-B9DB-435C-B234-F91DE4B62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622D"/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081104"/>
    <w:pPr>
      <w:keepNext/>
      <w:keepLines/>
      <w:spacing w:before="480" w:after="240"/>
      <w:jc w:val="center"/>
      <w:outlineLvl w:val="0"/>
    </w:pPr>
    <w:rPr>
      <w:rFonts w:eastAsiaTheme="majorEastAsia" w:cstheme="majorBidi"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81104"/>
    <w:pPr>
      <w:keepNext/>
      <w:keepLines/>
      <w:spacing w:before="160" w:after="120"/>
      <w:outlineLvl w:val="1"/>
    </w:pPr>
    <w:rPr>
      <w:rFonts w:eastAsiaTheme="majorEastAsia" w:cstheme="majorBidi"/>
      <w:i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E69ED"/>
    <w:pPr>
      <w:spacing w:after="0" w:line="360" w:lineRule="auto"/>
      <w:contextualSpacing/>
      <w:jc w:val="center"/>
    </w:pPr>
    <w:rPr>
      <w:rFonts w:eastAsiaTheme="majorEastAsia" w:cstheme="majorBidi"/>
      <w:spacing w:val="-10"/>
      <w:kern w:val="28"/>
      <w:sz w:val="40"/>
      <w:szCs w:val="56"/>
    </w:rPr>
  </w:style>
  <w:style w:type="character" w:customStyle="1" w:styleId="a4">
    <w:name w:val="Заголовок Знак"/>
    <w:basedOn w:val="a0"/>
    <w:link w:val="a3"/>
    <w:uiPriority w:val="10"/>
    <w:rsid w:val="006E69ED"/>
    <w:rPr>
      <w:rFonts w:ascii="Times New Roman" w:eastAsiaTheme="majorEastAsia" w:hAnsi="Times New Roman" w:cstheme="majorBidi"/>
      <w:spacing w:val="-10"/>
      <w:kern w:val="28"/>
      <w:sz w:val="40"/>
      <w:szCs w:val="56"/>
    </w:rPr>
  </w:style>
  <w:style w:type="character" w:customStyle="1" w:styleId="10">
    <w:name w:val="Заголовок 1 Знак"/>
    <w:basedOn w:val="a0"/>
    <w:link w:val="1"/>
    <w:uiPriority w:val="9"/>
    <w:rsid w:val="00081104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6E69ED"/>
    <w:pPr>
      <w:outlineLvl w:val="9"/>
    </w:pPr>
    <w:rPr>
      <w:kern w:val="0"/>
      <w:lang w:eastAsia="ru-RU"/>
      <w14:ligatures w14:val="none"/>
    </w:rPr>
  </w:style>
  <w:style w:type="paragraph" w:styleId="a6">
    <w:name w:val="Normal (Web)"/>
    <w:basedOn w:val="a"/>
    <w:uiPriority w:val="99"/>
    <w:semiHidden/>
    <w:unhideWhenUsed/>
    <w:rsid w:val="006E69ED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styleId="a7">
    <w:name w:val="Hyperlink"/>
    <w:basedOn w:val="a0"/>
    <w:uiPriority w:val="99"/>
    <w:unhideWhenUsed/>
    <w:rsid w:val="006E69ED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6E69ED"/>
    <w:rPr>
      <w:rFonts w:ascii="Courier New" w:eastAsia="Times New Roman" w:hAnsi="Courier New" w:cs="Courier New"/>
      <w:sz w:val="20"/>
      <w:szCs w:val="20"/>
    </w:rPr>
  </w:style>
  <w:style w:type="paragraph" w:styleId="a8">
    <w:name w:val="Subtitle"/>
    <w:basedOn w:val="a"/>
    <w:next w:val="a"/>
    <w:link w:val="a9"/>
    <w:uiPriority w:val="11"/>
    <w:qFormat/>
    <w:rsid w:val="00A818E0"/>
    <w:pPr>
      <w:numPr>
        <w:ilvl w:val="1"/>
      </w:numPr>
    </w:pPr>
    <w:rPr>
      <w:rFonts w:eastAsiaTheme="minorEastAsia"/>
      <w:b/>
      <w:i/>
      <w:color w:val="5A5A5A" w:themeColor="text1" w:themeTint="A5"/>
      <w:spacing w:val="15"/>
      <w:sz w:val="24"/>
    </w:rPr>
  </w:style>
  <w:style w:type="character" w:customStyle="1" w:styleId="a9">
    <w:name w:val="Подзаголовок Знак"/>
    <w:basedOn w:val="a0"/>
    <w:link w:val="a8"/>
    <w:uiPriority w:val="11"/>
    <w:rsid w:val="00A818E0"/>
    <w:rPr>
      <w:rFonts w:ascii="Times New Roman" w:eastAsiaTheme="minorEastAsia" w:hAnsi="Times New Roman"/>
      <w:b/>
      <w:i/>
      <w:color w:val="5A5A5A" w:themeColor="text1" w:themeTint="A5"/>
      <w:spacing w:val="15"/>
      <w:sz w:val="24"/>
    </w:rPr>
  </w:style>
  <w:style w:type="character" w:styleId="aa">
    <w:name w:val="Unresolved Mention"/>
    <w:basedOn w:val="a0"/>
    <w:uiPriority w:val="99"/>
    <w:semiHidden/>
    <w:unhideWhenUsed/>
    <w:rsid w:val="00A818E0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081104"/>
    <w:rPr>
      <w:rFonts w:ascii="Times New Roman" w:eastAsiaTheme="majorEastAsia" w:hAnsi="Times New Roman" w:cstheme="majorBidi"/>
      <w:i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08110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81104"/>
    <w:pPr>
      <w:spacing w:after="100"/>
      <w:ind w:left="220"/>
    </w:pPr>
  </w:style>
  <w:style w:type="character" w:styleId="ab">
    <w:name w:val="Placeholder Text"/>
    <w:basedOn w:val="a0"/>
    <w:uiPriority w:val="99"/>
    <w:semiHidden/>
    <w:rsid w:val="005167F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068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63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1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4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779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364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034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2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246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314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804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749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5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64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886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462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769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05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12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558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1293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50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zat2\OneDrive\&#1044;&#1086;&#1082;&#1091;&#1084;&#1077;&#1085;&#1090;&#1099;\&#1053;&#1072;&#1089;&#1090;&#1088;&#1072;&#1080;&#1074;&#1072;&#1077;&#1084;&#1099;&#1077;%20&#1096;&#1072;&#1073;&#1083;&#1086;&#1085;&#1099;%20Office\&#1054;&#1090;&#1095;&#1077;&#1090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EC57FB-575C-4583-BFEB-D1087F75AD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Отчет.dotx</Template>
  <TotalTime>59</TotalTime>
  <Pages>1</Pages>
  <Words>568</Words>
  <Characters>3243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Азат Сиразетдинов</dc:creator>
  <cp:keywords/>
  <dc:description/>
  <cp:lastModifiedBy>Сиразетдинов Азат Ниязович</cp:lastModifiedBy>
  <cp:revision>16</cp:revision>
  <cp:lastPrinted>2024-06-20T21:24:00Z</cp:lastPrinted>
  <dcterms:created xsi:type="dcterms:W3CDTF">2024-06-20T20:25:00Z</dcterms:created>
  <dcterms:modified xsi:type="dcterms:W3CDTF">2024-06-20T21:24:00Z</dcterms:modified>
</cp:coreProperties>
</file>