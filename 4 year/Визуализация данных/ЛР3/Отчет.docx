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DEDD" w14:textId="77777777" w:rsidR="00BD00E0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14:paraId="3A8B92F6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791B692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14:paraId="4C15B24A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14:paraId="7765A40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151ECD8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0EF7E79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77BA25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3D10607D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91CB80C" w14:textId="4706139C" w:rsidR="007D622D" w:rsidRPr="00733B55" w:rsidRDefault="007D622D" w:rsidP="007D622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EB3C15"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</w:rPr>
        <w:t xml:space="preserve"> по</w:t>
      </w:r>
      <w:r w:rsidR="00EB3C15">
        <w:rPr>
          <w:b/>
          <w:bCs/>
          <w:sz w:val="28"/>
          <w:szCs w:val="28"/>
          <w:lang w:val="en-US"/>
        </w:rPr>
        <w:t xml:space="preserve"> </w:t>
      </w:r>
      <w:r w:rsidR="00EB3C15">
        <w:rPr>
          <w:b/>
          <w:bCs/>
          <w:sz w:val="28"/>
          <w:szCs w:val="28"/>
        </w:rPr>
        <w:t>визуализации данных</w:t>
      </w:r>
      <w:r>
        <w:rPr>
          <w:b/>
          <w:bCs/>
          <w:sz w:val="28"/>
          <w:szCs w:val="28"/>
        </w:rPr>
        <w:t xml:space="preserve"> </w:t>
      </w:r>
    </w:p>
    <w:p w14:paraId="3DCD79B4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0EC2C3F6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60E4787A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37EEBE6E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5D0C6131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3EF98FD5" w14:textId="21C264FF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EB3C15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070FC1F6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0290BD35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А.Н.</w:t>
      </w:r>
    </w:p>
    <w:p w14:paraId="05B74EA2" w14:textId="581F7215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="00EB3C15">
        <w:rPr>
          <w:sz w:val="28"/>
          <w:szCs w:val="28"/>
        </w:rPr>
        <w:t>а</w:t>
      </w:r>
      <w:r>
        <w:rPr>
          <w:sz w:val="28"/>
          <w:szCs w:val="28"/>
        </w:rPr>
        <w:t>:</w:t>
      </w:r>
    </w:p>
    <w:p w14:paraId="77F5B162" w14:textId="70C1DBF0" w:rsidR="006E69ED" w:rsidRDefault="00EB3C15" w:rsidP="006E69ED">
      <w:pPr>
        <w:jc w:val="right"/>
        <w:rPr>
          <w:sz w:val="28"/>
          <w:szCs w:val="28"/>
        </w:rPr>
      </w:pPr>
      <w:r w:rsidRPr="00EB3C15">
        <w:rPr>
          <w:sz w:val="28"/>
          <w:szCs w:val="28"/>
        </w:rPr>
        <w:t>Гарипова Регина Альбертовна</w:t>
      </w:r>
    </w:p>
    <w:p w14:paraId="27A2E4FA" w14:textId="77777777" w:rsidR="006E69ED" w:rsidRDefault="006E69ED" w:rsidP="006E69ED">
      <w:pPr>
        <w:jc w:val="right"/>
        <w:rPr>
          <w:sz w:val="28"/>
          <w:szCs w:val="28"/>
        </w:rPr>
      </w:pPr>
    </w:p>
    <w:p w14:paraId="2F3725B6" w14:textId="77777777" w:rsidR="006E69ED" w:rsidRDefault="006E69ED" w:rsidP="006E69ED">
      <w:pPr>
        <w:jc w:val="right"/>
        <w:rPr>
          <w:sz w:val="28"/>
          <w:szCs w:val="28"/>
        </w:rPr>
      </w:pPr>
    </w:p>
    <w:p w14:paraId="71AE7741" w14:textId="77777777" w:rsidR="006E69ED" w:rsidRDefault="006E69ED" w:rsidP="006E69ED">
      <w:pPr>
        <w:jc w:val="right"/>
        <w:rPr>
          <w:sz w:val="28"/>
          <w:szCs w:val="28"/>
        </w:rPr>
      </w:pPr>
    </w:p>
    <w:p w14:paraId="4D21E509" w14:textId="77777777" w:rsidR="006E69ED" w:rsidRDefault="006E69ED" w:rsidP="006E69ED">
      <w:pPr>
        <w:jc w:val="right"/>
        <w:rPr>
          <w:sz w:val="28"/>
          <w:szCs w:val="28"/>
        </w:rPr>
      </w:pPr>
    </w:p>
    <w:p w14:paraId="1B14FE28" w14:textId="77777777" w:rsidR="00EB3C15" w:rsidRDefault="00EB3C15" w:rsidP="006E69ED">
      <w:pPr>
        <w:jc w:val="right"/>
        <w:rPr>
          <w:sz w:val="28"/>
          <w:szCs w:val="28"/>
        </w:rPr>
      </w:pPr>
    </w:p>
    <w:p w14:paraId="3DFE1C2A" w14:textId="77777777" w:rsidR="00EB3C15" w:rsidRDefault="00EB3C15" w:rsidP="006E69ED">
      <w:pPr>
        <w:jc w:val="right"/>
        <w:rPr>
          <w:sz w:val="28"/>
          <w:szCs w:val="28"/>
        </w:rPr>
      </w:pPr>
    </w:p>
    <w:p w14:paraId="285C5DD1" w14:textId="7777777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7A87E2B4" w14:textId="01D52790" w:rsidR="00EB3C15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EB3C15">
        <w:rPr>
          <w:sz w:val="28"/>
          <w:szCs w:val="28"/>
        </w:rPr>
        <w:t>6</w:t>
      </w:r>
    </w:p>
    <w:p w14:paraId="695B7988" w14:textId="77777777" w:rsidR="00EB3C15" w:rsidRDefault="00EB3C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F291ED" w14:textId="7E2BA8CA" w:rsidR="006E69ED" w:rsidRDefault="00EB3C15" w:rsidP="00EB3C15">
      <w:pPr>
        <w:pStyle w:val="2"/>
        <w:rPr>
          <w:lang w:val="en-US"/>
        </w:rPr>
      </w:pPr>
      <w:r>
        <w:lastRenderedPageBreak/>
        <w:t>Что такое мера? Как создать? Чем отличается от вычисляемого столбца?</w:t>
      </w:r>
    </w:p>
    <w:p w14:paraId="43E33E9F" w14:textId="33950778" w:rsidR="00EB3C15" w:rsidRDefault="00EB3C15" w:rsidP="00EB3C15">
      <w:r>
        <w:t xml:space="preserve">Мера – вычисляемое выражение на языке </w:t>
      </w:r>
      <w:r>
        <w:rPr>
          <w:lang w:val="en-US"/>
        </w:rPr>
        <w:t>DAX</w:t>
      </w:r>
      <w:r w:rsidRPr="00EB3C15">
        <w:t xml:space="preserve">. </w:t>
      </w:r>
      <w:r>
        <w:t xml:space="preserve">Считается </w:t>
      </w:r>
      <w:r w:rsidR="003517E9">
        <w:t>динамически</w:t>
      </w:r>
      <w:r>
        <w:t xml:space="preserve"> в зависимости от фильтров и срезов</w:t>
      </w:r>
    </w:p>
    <w:p w14:paraId="459870F7" w14:textId="7F4A3F6A" w:rsidR="003517E9" w:rsidRDefault="003517E9" w:rsidP="00EB3C15">
      <w:r>
        <w:t>Создание – в моделировании выбрать «создать меру»</w:t>
      </w:r>
    </w:p>
    <w:p w14:paraId="7E406878" w14:textId="77DAB0B3" w:rsidR="003517E9" w:rsidRDefault="003517E9" w:rsidP="00EB3C15">
      <w:r>
        <w:t xml:space="preserve">Отличается от вычисляемого столбца тем что вычисляется динамически по срезам и фильтрам и не сохраняется в модели </w:t>
      </w:r>
    </w:p>
    <w:p w14:paraId="3DF13DB9" w14:textId="016A7FA8" w:rsidR="003517E9" w:rsidRDefault="003517E9" w:rsidP="003517E9">
      <w:pPr>
        <w:pStyle w:val="2"/>
      </w:pPr>
      <w:r>
        <w:t>Что такое закладка?</w:t>
      </w:r>
    </w:p>
    <w:p w14:paraId="156399D1" w14:textId="2E9ECE73" w:rsidR="003517E9" w:rsidRDefault="003517E9" w:rsidP="003517E9">
      <w:r>
        <w:t xml:space="preserve">Закладка – сохраненное состояние отчета с фильтрами, срезами и </w:t>
      </w:r>
      <w:r w:rsidR="00980EE6">
        <w:t>сортировкой</w:t>
      </w:r>
    </w:p>
    <w:p w14:paraId="14FA1597" w14:textId="17CCE909" w:rsidR="003517E9" w:rsidRDefault="003517E9" w:rsidP="003517E9">
      <w:pPr>
        <w:pStyle w:val="2"/>
      </w:pPr>
      <w:r>
        <w:t>Что такое срез? Какие отличия среза от фильтра?</w:t>
      </w:r>
    </w:p>
    <w:p w14:paraId="249517BF" w14:textId="483DD517" w:rsidR="003517E9" w:rsidRDefault="003517E9" w:rsidP="003517E9">
      <w:r>
        <w:t>Срез – визуальный элемент для динамической фильтрации данных</w:t>
      </w:r>
    </w:p>
    <w:p w14:paraId="26E11425" w14:textId="0D0FF933" w:rsidR="003517E9" w:rsidRDefault="003517E9" w:rsidP="003517E9">
      <w:r>
        <w:t>Фильтр в отличие от среза скрыт, настраивается в панели фильтров и используется разработчиком (а не пользователем) для создания логики</w:t>
      </w:r>
    </w:p>
    <w:p w14:paraId="43EEAB73" w14:textId="1ADF87C1" w:rsidR="003517E9" w:rsidRDefault="003517E9" w:rsidP="003517E9">
      <w:pPr>
        <w:pStyle w:val="2"/>
      </w:pPr>
      <w:r>
        <w:t>Какие действия можно назначить на кнопку?</w:t>
      </w:r>
    </w:p>
    <w:p w14:paraId="0D90EF07" w14:textId="2406AF2C" w:rsidR="003517E9" w:rsidRDefault="003517E9" w:rsidP="003517E9">
      <w:pPr>
        <w:pStyle w:val="ab"/>
        <w:numPr>
          <w:ilvl w:val="0"/>
          <w:numId w:val="6"/>
        </w:numPr>
      </w:pPr>
      <w:r>
        <w:t xml:space="preserve">Навигация по страницам </w:t>
      </w:r>
    </w:p>
    <w:p w14:paraId="73BC421D" w14:textId="6B99C739" w:rsidR="003517E9" w:rsidRDefault="003517E9" w:rsidP="003517E9">
      <w:pPr>
        <w:pStyle w:val="ab"/>
        <w:numPr>
          <w:ilvl w:val="0"/>
          <w:numId w:val="6"/>
        </w:numPr>
      </w:pPr>
      <w:r>
        <w:t>Переход по закладке</w:t>
      </w:r>
    </w:p>
    <w:p w14:paraId="0FD9A196" w14:textId="5027AD7C" w:rsidR="008A2EA5" w:rsidRDefault="008A2EA5" w:rsidP="003517E9">
      <w:pPr>
        <w:pStyle w:val="ab"/>
        <w:numPr>
          <w:ilvl w:val="0"/>
          <w:numId w:val="6"/>
        </w:numPr>
      </w:pPr>
      <w:r>
        <w:t>Сброс фильтров</w:t>
      </w:r>
    </w:p>
    <w:p w14:paraId="19A335C7" w14:textId="341B2EAC" w:rsidR="003517E9" w:rsidRDefault="00DC2AD9" w:rsidP="003517E9">
      <w:pPr>
        <w:pStyle w:val="ab"/>
        <w:numPr>
          <w:ilvl w:val="0"/>
          <w:numId w:val="6"/>
        </w:numPr>
      </w:pPr>
      <w:r>
        <w:t>Переход</w:t>
      </w:r>
      <w:r w:rsidR="003517E9">
        <w:t xml:space="preserve"> на детализированную страницу</w:t>
      </w:r>
    </w:p>
    <w:p w14:paraId="77F2F372" w14:textId="6C1FA15E" w:rsidR="003517E9" w:rsidRDefault="00DC2AD9" w:rsidP="003517E9">
      <w:pPr>
        <w:pStyle w:val="ab"/>
        <w:numPr>
          <w:ilvl w:val="0"/>
          <w:numId w:val="6"/>
        </w:numPr>
      </w:pPr>
      <w:r>
        <w:t>О</w:t>
      </w:r>
      <w:r w:rsidR="003517E9">
        <w:t>ткрытие ссылки</w:t>
      </w:r>
    </w:p>
    <w:p w14:paraId="4238A383" w14:textId="53F9DE18" w:rsidR="003517E9" w:rsidRDefault="00DC2AD9" w:rsidP="003517E9">
      <w:pPr>
        <w:pStyle w:val="ab"/>
        <w:numPr>
          <w:ilvl w:val="0"/>
          <w:numId w:val="6"/>
        </w:numPr>
      </w:pPr>
      <w:r>
        <w:t>О</w:t>
      </w:r>
      <w:r w:rsidR="003517E9">
        <w:t>ткрытие окна вопросов</w:t>
      </w:r>
    </w:p>
    <w:p w14:paraId="5FA52A42" w14:textId="3AD7F29D" w:rsidR="003517E9" w:rsidRPr="003517E9" w:rsidRDefault="00DC2AD9" w:rsidP="003517E9">
      <w:pPr>
        <w:pStyle w:val="ab"/>
        <w:numPr>
          <w:ilvl w:val="0"/>
          <w:numId w:val="6"/>
        </w:numPr>
      </w:pPr>
      <w:r>
        <w:t>В</w:t>
      </w:r>
      <w:r w:rsidR="003517E9">
        <w:t>озврат назад</w:t>
      </w:r>
    </w:p>
    <w:p w14:paraId="4C8D7EB2" w14:textId="77777777" w:rsidR="00A818E0" w:rsidRPr="009D17BB" w:rsidRDefault="00A818E0" w:rsidP="009D17BB">
      <w:pPr>
        <w:pStyle w:val="1"/>
      </w:pPr>
    </w:p>
    <w:sectPr w:rsidR="00A818E0" w:rsidRPr="009D1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31FFF"/>
    <w:multiLevelType w:val="hybridMultilevel"/>
    <w:tmpl w:val="6B32E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4"/>
  </w:num>
  <w:num w:numId="4" w16cid:durableId="1473250267">
    <w:abstractNumId w:val="0"/>
  </w:num>
  <w:num w:numId="5" w16cid:durableId="619149216">
    <w:abstractNumId w:val="1"/>
  </w:num>
  <w:num w:numId="6" w16cid:durableId="276497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15"/>
    <w:rsid w:val="000219FB"/>
    <w:rsid w:val="000410D5"/>
    <w:rsid w:val="0007716E"/>
    <w:rsid w:val="00081104"/>
    <w:rsid w:val="003517E9"/>
    <w:rsid w:val="003725D1"/>
    <w:rsid w:val="0038332B"/>
    <w:rsid w:val="004A095E"/>
    <w:rsid w:val="005123F0"/>
    <w:rsid w:val="006E69ED"/>
    <w:rsid w:val="00733B55"/>
    <w:rsid w:val="007D622D"/>
    <w:rsid w:val="008A2EA5"/>
    <w:rsid w:val="008D1092"/>
    <w:rsid w:val="00980EE6"/>
    <w:rsid w:val="009D17BB"/>
    <w:rsid w:val="00A818E0"/>
    <w:rsid w:val="00BD00E0"/>
    <w:rsid w:val="00BD58D1"/>
    <w:rsid w:val="00CE3AE7"/>
    <w:rsid w:val="00DC2AD9"/>
    <w:rsid w:val="00DD4298"/>
    <w:rsid w:val="00EB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9F3F"/>
  <w15:chartTrackingRefBased/>
  <w15:docId w15:val="{3B1C27C7-81F3-434A-B5B7-636D3C24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17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3517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List Paragraph"/>
    <w:basedOn w:val="a"/>
    <w:uiPriority w:val="34"/>
    <w:qFormat/>
    <w:rsid w:val="00351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3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6</cp:revision>
  <cp:lastPrinted>2023-05-24T22:04:00Z</cp:lastPrinted>
  <dcterms:created xsi:type="dcterms:W3CDTF">2026-01-09T20:03:00Z</dcterms:created>
  <dcterms:modified xsi:type="dcterms:W3CDTF">2026-01-09T20:11:00Z</dcterms:modified>
</cp:coreProperties>
</file>