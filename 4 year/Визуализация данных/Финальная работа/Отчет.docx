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21F" w14:textId="77777777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32F595F3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2865A54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47441431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19C7872D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69987FE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B02C90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4E7F740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620531E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7C5975F0" w14:textId="061C56CF" w:rsidR="007D622D" w:rsidRDefault="008E101D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Финальная </w:t>
      </w:r>
      <w:r w:rsidR="007D622D">
        <w:rPr>
          <w:b/>
          <w:bCs/>
          <w:sz w:val="28"/>
          <w:szCs w:val="28"/>
        </w:rPr>
        <w:t>по</w:t>
      </w:r>
      <w:r w:rsidRPr="008E101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визуализации данных</w:t>
      </w:r>
      <w:r w:rsidR="007D622D">
        <w:rPr>
          <w:b/>
          <w:bCs/>
          <w:sz w:val="28"/>
          <w:szCs w:val="28"/>
        </w:rPr>
        <w:t xml:space="preserve"> </w:t>
      </w:r>
    </w:p>
    <w:p w14:paraId="0F0E6968" w14:textId="321AFAA4" w:rsidR="007D622D" w:rsidRPr="00733B55" w:rsidRDefault="008E101D" w:rsidP="007D622D">
      <w:pPr>
        <w:jc w:val="center"/>
        <w:rPr>
          <w:sz w:val="28"/>
          <w:szCs w:val="28"/>
        </w:rPr>
      </w:pPr>
      <w:r>
        <w:rPr>
          <w:sz w:val="28"/>
          <w:szCs w:val="28"/>
        </w:rPr>
        <w:t>Анализ сна</w:t>
      </w:r>
    </w:p>
    <w:p w14:paraId="36EE7FF1" w14:textId="276C056C" w:rsidR="007D622D" w:rsidRPr="00733B55" w:rsidRDefault="007D622D" w:rsidP="007D622D">
      <w:pPr>
        <w:jc w:val="center"/>
        <w:rPr>
          <w:sz w:val="28"/>
          <w:szCs w:val="28"/>
        </w:rPr>
      </w:pPr>
    </w:p>
    <w:p w14:paraId="76AF0D20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349776E4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31B8E2D1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1CE24B89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307897EB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1D68E159" w14:textId="2DC43281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8E101D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5B99D80A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3801E720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А.Н.</w:t>
      </w:r>
    </w:p>
    <w:p w14:paraId="65BE6590" w14:textId="77777777" w:rsidR="006E69ED" w:rsidRDefault="006E69ED" w:rsidP="006E69ED">
      <w:pPr>
        <w:jc w:val="right"/>
        <w:rPr>
          <w:sz w:val="28"/>
          <w:szCs w:val="28"/>
        </w:rPr>
      </w:pPr>
    </w:p>
    <w:p w14:paraId="5165914A" w14:textId="77777777" w:rsidR="008E101D" w:rsidRDefault="008E101D" w:rsidP="006E69ED">
      <w:pPr>
        <w:jc w:val="right"/>
        <w:rPr>
          <w:sz w:val="28"/>
          <w:szCs w:val="28"/>
        </w:rPr>
      </w:pPr>
    </w:p>
    <w:p w14:paraId="132720D1" w14:textId="77777777" w:rsidR="008E101D" w:rsidRDefault="008E101D" w:rsidP="006E69ED">
      <w:pPr>
        <w:jc w:val="right"/>
        <w:rPr>
          <w:sz w:val="28"/>
          <w:szCs w:val="28"/>
        </w:rPr>
      </w:pPr>
    </w:p>
    <w:p w14:paraId="544B231F" w14:textId="77777777" w:rsidR="006E69ED" w:rsidRDefault="006E69ED" w:rsidP="006E69ED">
      <w:pPr>
        <w:jc w:val="right"/>
        <w:rPr>
          <w:sz w:val="28"/>
          <w:szCs w:val="28"/>
        </w:rPr>
      </w:pPr>
    </w:p>
    <w:p w14:paraId="618F45FC" w14:textId="77777777" w:rsidR="006E69ED" w:rsidRDefault="006E69ED" w:rsidP="006E69ED">
      <w:pPr>
        <w:jc w:val="right"/>
        <w:rPr>
          <w:sz w:val="28"/>
          <w:szCs w:val="28"/>
        </w:rPr>
      </w:pPr>
    </w:p>
    <w:p w14:paraId="507CB9B3" w14:textId="77777777" w:rsidR="006E69ED" w:rsidRDefault="006E69ED" w:rsidP="006E69ED">
      <w:pPr>
        <w:jc w:val="right"/>
        <w:rPr>
          <w:sz w:val="28"/>
          <w:szCs w:val="28"/>
        </w:rPr>
      </w:pPr>
    </w:p>
    <w:p w14:paraId="5BECEA1B" w14:textId="77777777" w:rsidR="006E69ED" w:rsidRDefault="006E69ED" w:rsidP="006E69ED">
      <w:pPr>
        <w:jc w:val="right"/>
        <w:rPr>
          <w:sz w:val="28"/>
          <w:szCs w:val="28"/>
        </w:rPr>
      </w:pPr>
    </w:p>
    <w:p w14:paraId="2ADE0519" w14:textId="7777777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22764A27" w14:textId="4DA383F0" w:rsidR="006E69ED" w:rsidRPr="008E101D" w:rsidRDefault="006E69ED" w:rsidP="006E69E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r w:rsidR="008E101D">
        <w:rPr>
          <w:sz w:val="28"/>
          <w:szCs w:val="28"/>
        </w:rPr>
        <w:t>6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1233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078B3E" w14:textId="77777777" w:rsidR="006E69ED" w:rsidRPr="006E69ED" w:rsidRDefault="006E69ED">
          <w:pPr>
            <w:pStyle w:val="a5"/>
            <w:rPr>
              <w:rFonts w:cs="Times New Roman"/>
            </w:rPr>
          </w:pPr>
          <w:r w:rsidRPr="006E69ED">
            <w:rPr>
              <w:rFonts w:cs="Times New Roman"/>
            </w:rPr>
            <w:t>Оглавление</w:t>
          </w:r>
        </w:p>
        <w:p w14:paraId="4F759187" w14:textId="77777777" w:rsidR="00081104" w:rsidRDefault="006E69E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446150" w:history="1">
            <w:r w:rsidR="00081104" w:rsidRPr="0019134E">
              <w:rPr>
                <w:rStyle w:val="a7"/>
                <w:noProof/>
              </w:rPr>
              <w:t>Текст задания</w:t>
            </w:r>
            <w:r w:rsidR="00081104">
              <w:rPr>
                <w:noProof/>
                <w:webHidden/>
              </w:rPr>
              <w:tab/>
            </w:r>
            <w:r w:rsidR="00081104">
              <w:rPr>
                <w:noProof/>
                <w:webHidden/>
              </w:rPr>
              <w:fldChar w:fldCharType="begin"/>
            </w:r>
            <w:r w:rsidR="00081104">
              <w:rPr>
                <w:noProof/>
                <w:webHidden/>
              </w:rPr>
              <w:instrText xml:space="preserve"> PAGEREF _Toc133446150 \h </w:instrText>
            </w:r>
            <w:r w:rsidR="00081104">
              <w:rPr>
                <w:noProof/>
                <w:webHidden/>
              </w:rPr>
            </w:r>
            <w:r w:rsidR="00081104"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3</w:t>
            </w:r>
            <w:r w:rsidR="00081104">
              <w:rPr>
                <w:noProof/>
                <w:webHidden/>
              </w:rPr>
              <w:fldChar w:fldCharType="end"/>
            </w:r>
          </w:hyperlink>
        </w:p>
        <w:p w14:paraId="6C5CD73C" w14:textId="77777777" w:rsidR="00081104" w:rsidRDefault="0008110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3446151" w:history="1">
            <w:r w:rsidRPr="0019134E">
              <w:rPr>
                <w:rStyle w:val="a7"/>
                <w:noProof/>
              </w:rPr>
              <w:t>Диаграмма классов разработанной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_Toc133446151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07EA" w14:textId="77777777" w:rsidR="00081104" w:rsidRDefault="0008110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33446152" w:history="1">
            <w:r w:rsidRPr="0019134E">
              <w:rPr>
                <w:rStyle w:val="a7"/>
                <w:noProof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_Toc133446152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843C" w14:textId="77777777" w:rsidR="00081104" w:rsidRDefault="0008110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33446153" w:history="1">
            <w:r w:rsidRPr="0019134E">
              <w:rPr>
                <w:rStyle w:val="a7"/>
                <w:noProof/>
              </w:rPr>
              <w:t>Общее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_Toc133446153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BEAC" w14:textId="77777777" w:rsidR="00081104" w:rsidRDefault="0008110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33446154" w:history="1">
            <w:r w:rsidRPr="0019134E">
              <w:rPr>
                <w:rStyle w:val="a7"/>
                <w:noProof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_Toc133446154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B443" w14:textId="77777777" w:rsidR="00081104" w:rsidRDefault="0008110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3446155" w:history="1">
            <w:r w:rsidRPr="0019134E">
              <w:rPr>
                <w:rStyle w:val="a7"/>
                <w:noProof/>
              </w:rPr>
              <w:t>Исходный код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_Toc133446155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E37D9" w14:textId="77777777" w:rsidR="00081104" w:rsidRDefault="0008110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33446156" w:history="1">
            <w:r w:rsidRPr="0019134E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_Toc133446156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1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3A93" w14:textId="77777777" w:rsidR="006E69ED" w:rsidRDefault="006E69ED">
          <w:r>
            <w:rPr>
              <w:b/>
              <w:bCs/>
            </w:rPr>
            <w:fldChar w:fldCharType="end"/>
          </w:r>
        </w:p>
      </w:sdtContent>
    </w:sdt>
    <w:p w14:paraId="478102D4" w14:textId="77777777" w:rsidR="006E69ED" w:rsidRDefault="006E69E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56485F" w14:textId="77777777" w:rsidR="00A818E0" w:rsidRPr="009D17BB" w:rsidRDefault="00A818E0" w:rsidP="009D17BB">
      <w:pPr>
        <w:pStyle w:val="1"/>
      </w:pPr>
    </w:p>
    <w:sectPr w:rsidR="00A818E0" w:rsidRPr="009D1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1D"/>
    <w:rsid w:val="000219FB"/>
    <w:rsid w:val="000410D5"/>
    <w:rsid w:val="0007716E"/>
    <w:rsid w:val="00081104"/>
    <w:rsid w:val="003725D1"/>
    <w:rsid w:val="0038332B"/>
    <w:rsid w:val="004A095E"/>
    <w:rsid w:val="005123F0"/>
    <w:rsid w:val="006E69ED"/>
    <w:rsid w:val="00733B55"/>
    <w:rsid w:val="007D622D"/>
    <w:rsid w:val="008D1092"/>
    <w:rsid w:val="008E101D"/>
    <w:rsid w:val="009D17BB"/>
    <w:rsid w:val="00A818E0"/>
    <w:rsid w:val="00BD00E0"/>
    <w:rsid w:val="00BD58D1"/>
    <w:rsid w:val="00CE3AE7"/>
    <w:rsid w:val="00DD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C142"/>
  <w15:chartTrackingRefBased/>
  <w15:docId w15:val="{70733688-DE4E-824A-B255-0F999D30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2</TotalTime>
  <Pages>3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1</cp:revision>
  <cp:lastPrinted>2023-05-24T22:04:00Z</cp:lastPrinted>
  <dcterms:created xsi:type="dcterms:W3CDTF">2026-01-09T09:49:00Z</dcterms:created>
  <dcterms:modified xsi:type="dcterms:W3CDTF">2026-01-09T09:51:00Z</dcterms:modified>
</cp:coreProperties>
</file>