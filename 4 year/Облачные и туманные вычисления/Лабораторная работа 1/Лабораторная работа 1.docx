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4AD5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4A0FA951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5DF5D65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750EC4C7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52A0055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FFAE9B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7E6353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594E10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0B8A16DA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3A6C4FA" w14:textId="14F6976F" w:rsidR="007D622D" w:rsidRDefault="007D622D" w:rsidP="00254C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254CB2" w:rsidRPr="00254CB2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по </w:t>
      </w:r>
      <w:r w:rsidR="00254CB2">
        <w:rPr>
          <w:b/>
          <w:bCs/>
          <w:sz w:val="28"/>
          <w:szCs w:val="28"/>
        </w:rPr>
        <w:t>Облачным и туманным вычислениям</w:t>
      </w:r>
    </w:p>
    <w:p w14:paraId="7BA5B8D9" w14:textId="77777777" w:rsidR="00254CB2" w:rsidRDefault="00254CB2" w:rsidP="00254CB2">
      <w:pPr>
        <w:jc w:val="center"/>
        <w:rPr>
          <w:b/>
          <w:bCs/>
          <w:sz w:val="28"/>
          <w:szCs w:val="28"/>
        </w:rPr>
      </w:pPr>
    </w:p>
    <w:p w14:paraId="71CC79B4" w14:textId="77777777" w:rsidR="00254CB2" w:rsidRPr="00254CB2" w:rsidRDefault="00254CB2" w:rsidP="00254CB2">
      <w:pPr>
        <w:jc w:val="center"/>
        <w:rPr>
          <w:b/>
          <w:bCs/>
          <w:sz w:val="28"/>
          <w:szCs w:val="28"/>
        </w:rPr>
      </w:pPr>
    </w:p>
    <w:p w14:paraId="1FDF8B55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DF0ED8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ED64AD5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E01BCF2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3BA7B97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4240415" w14:textId="7CE6B5BE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254CB2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34BD6442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60BC0E84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2985D64A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0E7AA3C9" w14:textId="10FB0BC0" w:rsidR="006E69ED" w:rsidRPr="00254CB2" w:rsidRDefault="00254CB2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Перл И. А.</w:t>
      </w:r>
    </w:p>
    <w:p w14:paraId="11EA13C3" w14:textId="77777777" w:rsidR="006E69ED" w:rsidRDefault="006E69ED" w:rsidP="006E69ED">
      <w:pPr>
        <w:jc w:val="right"/>
        <w:rPr>
          <w:sz w:val="28"/>
          <w:szCs w:val="28"/>
        </w:rPr>
      </w:pPr>
    </w:p>
    <w:p w14:paraId="5C04ED17" w14:textId="77777777" w:rsidR="006E69ED" w:rsidRDefault="006E69ED" w:rsidP="006E69ED">
      <w:pPr>
        <w:jc w:val="right"/>
        <w:rPr>
          <w:sz w:val="28"/>
          <w:szCs w:val="28"/>
        </w:rPr>
      </w:pPr>
    </w:p>
    <w:p w14:paraId="44086F9C" w14:textId="77777777" w:rsidR="006E69ED" w:rsidRDefault="006E69ED" w:rsidP="006E69ED">
      <w:pPr>
        <w:jc w:val="right"/>
        <w:rPr>
          <w:sz w:val="28"/>
          <w:szCs w:val="28"/>
        </w:rPr>
      </w:pPr>
    </w:p>
    <w:p w14:paraId="12AE8EDD" w14:textId="77777777" w:rsidR="006E69ED" w:rsidRDefault="006E69ED" w:rsidP="006E69ED">
      <w:pPr>
        <w:jc w:val="right"/>
        <w:rPr>
          <w:sz w:val="28"/>
          <w:szCs w:val="28"/>
        </w:rPr>
      </w:pPr>
    </w:p>
    <w:p w14:paraId="4DAB69EF" w14:textId="77777777" w:rsidR="006E69ED" w:rsidRDefault="006E69ED" w:rsidP="006E69ED">
      <w:pPr>
        <w:jc w:val="right"/>
        <w:rPr>
          <w:sz w:val="28"/>
          <w:szCs w:val="28"/>
        </w:rPr>
      </w:pPr>
    </w:p>
    <w:p w14:paraId="440BD1C3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147AFAD0" w14:textId="0242FBA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54CB2">
        <w:rPr>
          <w:sz w:val="28"/>
          <w:szCs w:val="28"/>
        </w:rPr>
        <w:t>6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4B04A" w14:textId="77777777" w:rsidR="006E69ED" w:rsidRPr="006E69ED" w:rsidRDefault="006E69ED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p w14:paraId="166B805D" w14:textId="44ECFE7E" w:rsidR="00F80F6D" w:rsidRDefault="006E6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98186" w:history="1">
            <w:r w:rsidR="00F80F6D" w:rsidRPr="00F34D4E">
              <w:rPr>
                <w:rStyle w:val="a7"/>
                <w:noProof/>
              </w:rPr>
              <w:t>Выполнение</w:t>
            </w:r>
            <w:r w:rsidR="00F80F6D">
              <w:rPr>
                <w:noProof/>
                <w:webHidden/>
              </w:rPr>
              <w:tab/>
            </w:r>
            <w:r w:rsidR="00F80F6D">
              <w:rPr>
                <w:noProof/>
                <w:webHidden/>
              </w:rPr>
              <w:fldChar w:fldCharType="begin"/>
            </w:r>
            <w:r w:rsidR="00F80F6D">
              <w:rPr>
                <w:noProof/>
                <w:webHidden/>
              </w:rPr>
              <w:instrText xml:space="preserve"> PAGEREF _Toc219598186 \h </w:instrText>
            </w:r>
            <w:r w:rsidR="00F80F6D">
              <w:rPr>
                <w:noProof/>
                <w:webHidden/>
              </w:rPr>
            </w:r>
            <w:r w:rsidR="00F80F6D"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3</w:t>
            </w:r>
            <w:r w:rsidR="00F80F6D">
              <w:rPr>
                <w:noProof/>
                <w:webHidden/>
              </w:rPr>
              <w:fldChar w:fldCharType="end"/>
            </w:r>
          </w:hyperlink>
        </w:p>
        <w:p w14:paraId="3528364B" w14:textId="308EF468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7" w:history="1">
            <w:r w:rsidRPr="00F34D4E">
              <w:rPr>
                <w:rStyle w:val="a7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B229" w14:textId="6451810D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8" w:history="1">
            <w:r w:rsidRPr="00F34D4E">
              <w:rPr>
                <w:rStyle w:val="a7"/>
                <w:noProof/>
              </w:rPr>
              <w:t xml:space="preserve">Инициализация </w:t>
            </w:r>
            <w:r w:rsidRPr="00F34D4E">
              <w:rPr>
                <w:rStyle w:val="a7"/>
                <w:noProof/>
                <w:lang w:val="en-US"/>
              </w:rPr>
              <w:t>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C3B5" w14:textId="5419678C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9" w:history="1">
            <w:r w:rsidRPr="00F34D4E">
              <w:rPr>
                <w:rStyle w:val="a7"/>
                <w:noProof/>
                <w:lang w:val="en-US"/>
              </w:rPr>
              <w:t>Self-healing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D76A" w14:textId="2116E2F9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90" w:history="1">
            <w:r w:rsidRPr="00F34D4E">
              <w:rPr>
                <w:rStyle w:val="a7"/>
                <w:noProof/>
              </w:rPr>
              <w:t>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BD20" w14:textId="69624BAE" w:rsidR="00F80F6D" w:rsidRDefault="00F80F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91" w:history="1">
            <w:r w:rsidRPr="00F34D4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24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7921" w14:textId="5D6A3044" w:rsidR="005C475A" w:rsidRDefault="006E69E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10EB9CE" w14:textId="13FECDA9" w:rsidR="0012147A" w:rsidRPr="005C475A" w:rsidRDefault="0012147A">
      <w:r>
        <w:rPr>
          <w:sz w:val="28"/>
          <w:szCs w:val="28"/>
        </w:rPr>
        <w:br w:type="page"/>
      </w:r>
    </w:p>
    <w:p w14:paraId="3D45A04D" w14:textId="739E1D46" w:rsidR="006E69ED" w:rsidRDefault="0012147A" w:rsidP="0012147A">
      <w:pPr>
        <w:pStyle w:val="1"/>
      </w:pPr>
      <w:bookmarkStart w:id="0" w:name="_Toc219598186"/>
      <w:r>
        <w:lastRenderedPageBreak/>
        <w:t>Выполнение</w:t>
      </w:r>
      <w:bookmarkEnd w:id="0"/>
    </w:p>
    <w:p w14:paraId="15E019FB" w14:textId="55492A8F" w:rsidR="0012147A" w:rsidRDefault="0012147A" w:rsidP="0012147A">
      <w:pPr>
        <w:pStyle w:val="2"/>
      </w:pPr>
      <w:bookmarkStart w:id="1" w:name="_Toc219598187"/>
      <w:r>
        <w:t>Приложение</w:t>
      </w:r>
      <w:bookmarkEnd w:id="1"/>
    </w:p>
    <w:p w14:paraId="5D8E7CB3" w14:textId="4C83A653" w:rsidR="0012147A" w:rsidRDefault="0012147A" w:rsidP="0012147A">
      <w:r>
        <w:t xml:space="preserve">Напишем простое </w:t>
      </w:r>
      <w:r>
        <w:rPr>
          <w:lang w:val="en-US"/>
        </w:rPr>
        <w:t>flask</w:t>
      </w:r>
      <w:r w:rsidRPr="0012147A">
        <w:t xml:space="preserve"> </w:t>
      </w:r>
      <w:r>
        <w:t>приложение</w:t>
      </w:r>
    </w:p>
    <w:p w14:paraId="554024A2" w14:textId="44FCF592" w:rsidR="0012147A" w:rsidRDefault="0012147A" w:rsidP="0012147A">
      <w:pPr>
        <w:jc w:val="center"/>
        <w:rPr>
          <w:lang w:val="en-US"/>
        </w:rPr>
      </w:pPr>
      <w:r w:rsidRPr="0012147A">
        <w:rPr>
          <w:noProof/>
          <w:lang w:val="en-US"/>
        </w:rPr>
        <w:drawing>
          <wp:inline distT="0" distB="0" distL="0" distR="0" wp14:anchorId="3765BFDA" wp14:editId="07D67B98">
            <wp:extent cx="3589412" cy="2362757"/>
            <wp:effectExtent l="0" t="0" r="5080" b="0"/>
            <wp:docPr id="66166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2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813" cy="23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BA65" w14:textId="54DD3B69" w:rsidR="0012147A" w:rsidRPr="005A6AA0" w:rsidRDefault="0012147A" w:rsidP="0012147A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 w:rsidR="005A6AA0">
        <w:rPr>
          <w:lang w:val="en-US"/>
        </w:rPr>
        <w:t xml:space="preserve"> </w:t>
      </w:r>
      <w:r w:rsidR="005A6AA0">
        <w:t>и</w:t>
      </w:r>
      <w:r w:rsidR="005A6AA0" w:rsidRPr="005A6AA0">
        <w:rPr>
          <w:lang w:val="en-US"/>
        </w:rPr>
        <w:t xml:space="preserve"> </w:t>
      </w:r>
      <w:r w:rsidR="005A6AA0">
        <w:rPr>
          <w:lang w:val="en-US"/>
        </w:rPr>
        <w:t>docker-</w:t>
      </w:r>
      <w:proofErr w:type="spellStart"/>
      <w:r w:rsidR="005A6AA0">
        <w:rPr>
          <w:lang w:val="en-US"/>
        </w:rPr>
        <w:t>compose.yml</w:t>
      </w:r>
      <w:proofErr w:type="spellEnd"/>
    </w:p>
    <w:p w14:paraId="168967F9" w14:textId="7081FE31" w:rsidR="0012147A" w:rsidRDefault="0012147A" w:rsidP="005A6AA0">
      <w:pPr>
        <w:jc w:val="center"/>
        <w:rPr>
          <w:lang w:val="en-US"/>
        </w:rPr>
      </w:pPr>
      <w:r w:rsidRPr="0012147A">
        <w:rPr>
          <w:noProof/>
          <w:lang w:val="en-US"/>
        </w:rPr>
        <w:drawing>
          <wp:inline distT="0" distB="0" distL="0" distR="0" wp14:anchorId="30954BB9" wp14:editId="0575698D">
            <wp:extent cx="3400591" cy="2336058"/>
            <wp:effectExtent l="0" t="0" r="3175" b="1270"/>
            <wp:docPr id="133772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920" cy="23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AA0">
        <w:rPr>
          <w:lang w:val="en-US"/>
        </w:rPr>
        <w:t xml:space="preserve">   </w:t>
      </w:r>
      <w:r w:rsidR="00B82B12" w:rsidRPr="00B82B12">
        <w:rPr>
          <w:noProof/>
          <w:lang w:val="en-US"/>
        </w:rPr>
        <w:drawing>
          <wp:inline distT="0" distB="0" distL="0" distR="0" wp14:anchorId="46017EAF" wp14:editId="06F80393">
            <wp:extent cx="1487612" cy="2335968"/>
            <wp:effectExtent l="0" t="0" r="0" b="1270"/>
            <wp:docPr id="19920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4277" cy="24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8CE6" w14:textId="602322E8" w:rsidR="005A6AA0" w:rsidRPr="005A6AA0" w:rsidRDefault="005A6AA0" w:rsidP="005A6AA0">
      <w:pPr>
        <w:rPr>
          <w:lang w:val="en-US"/>
        </w:rPr>
      </w:pPr>
      <w:r>
        <w:t>Запустим</w:t>
      </w:r>
      <w:r w:rsidRPr="00B82B12">
        <w:rPr>
          <w:lang w:val="en-US"/>
        </w:rPr>
        <w:t xml:space="preserve"> </w:t>
      </w:r>
      <w:r>
        <w:t>командой</w:t>
      </w:r>
      <w:r w:rsidRPr="00B82B12">
        <w:rPr>
          <w:lang w:val="en-US"/>
        </w:rPr>
        <w:t xml:space="preserve"> </w:t>
      </w:r>
      <w:r>
        <w:rPr>
          <w:lang w:val="en-US"/>
        </w:rPr>
        <w:t>docker compose up</w:t>
      </w:r>
    </w:p>
    <w:p w14:paraId="6CE474A0" w14:textId="7A6BA368" w:rsidR="0012147A" w:rsidRDefault="00B82B12" w:rsidP="00B82B12">
      <w:pPr>
        <w:jc w:val="center"/>
        <w:rPr>
          <w:lang w:val="en-US"/>
        </w:rPr>
      </w:pPr>
      <w:r w:rsidRPr="00B82B12">
        <w:rPr>
          <w:noProof/>
          <w:lang w:val="en-US"/>
        </w:rPr>
        <w:drawing>
          <wp:inline distT="0" distB="0" distL="0" distR="0" wp14:anchorId="0E68BD67" wp14:editId="2251877D">
            <wp:extent cx="3904554" cy="1320996"/>
            <wp:effectExtent l="0" t="0" r="0" b="0"/>
            <wp:docPr id="81190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131" cy="13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C42" w14:textId="7741A633" w:rsidR="00B82B12" w:rsidRDefault="00B82B12" w:rsidP="00B82B12">
      <w:pPr>
        <w:jc w:val="center"/>
        <w:rPr>
          <w:lang w:val="en-US"/>
        </w:rPr>
      </w:pPr>
      <w:r w:rsidRPr="00B82B12">
        <w:rPr>
          <w:noProof/>
          <w:lang w:val="en-US"/>
        </w:rPr>
        <w:drawing>
          <wp:inline distT="0" distB="0" distL="0" distR="0" wp14:anchorId="5C04CCEB" wp14:editId="2A6503AB">
            <wp:extent cx="4171533" cy="1105869"/>
            <wp:effectExtent l="0" t="0" r="0" b="0"/>
            <wp:docPr id="189840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1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6356" cy="11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FBDF" w14:textId="17EFA6CD" w:rsidR="00B82B12" w:rsidRDefault="006A76FA" w:rsidP="00B82B12">
      <w:pPr>
        <w:pStyle w:val="2"/>
        <w:rPr>
          <w:lang w:val="en-US"/>
        </w:rPr>
      </w:pPr>
      <w:bookmarkStart w:id="2" w:name="_Toc219598188"/>
      <w:r>
        <w:lastRenderedPageBreak/>
        <w:t xml:space="preserve">Инициализация </w:t>
      </w:r>
      <w:r>
        <w:rPr>
          <w:lang w:val="en-US"/>
        </w:rPr>
        <w:t>swarm</w:t>
      </w:r>
      <w:bookmarkEnd w:id="2"/>
    </w:p>
    <w:p w14:paraId="7D9C1BF0" w14:textId="42827C77" w:rsidR="006A76FA" w:rsidRDefault="003131AC" w:rsidP="006A76FA">
      <w:pPr>
        <w:rPr>
          <w:lang w:val="en-US"/>
        </w:rPr>
      </w:pPr>
      <w:r w:rsidRPr="003131AC">
        <w:rPr>
          <w:noProof/>
          <w:lang w:val="en-US"/>
        </w:rPr>
        <w:drawing>
          <wp:inline distT="0" distB="0" distL="0" distR="0" wp14:anchorId="22EDC27D" wp14:editId="009B3C69">
            <wp:extent cx="5940425" cy="1449705"/>
            <wp:effectExtent l="0" t="0" r="3175" b="0"/>
            <wp:docPr id="33865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325" w14:textId="77461276" w:rsidR="003131AC" w:rsidRPr="00EF7457" w:rsidRDefault="00EF7457" w:rsidP="006A76FA">
      <w:pPr>
        <w:rPr>
          <w:lang w:val="en-US"/>
        </w:rPr>
      </w:pPr>
      <w:r>
        <w:t>Соберем</w:t>
      </w:r>
      <w:r w:rsidRPr="00EF7457">
        <w:rPr>
          <w:lang w:val="en-US"/>
        </w:rPr>
        <w:t xml:space="preserve"> </w:t>
      </w:r>
      <w:r w:rsidR="00E63EA6">
        <w:t>образ</w:t>
      </w:r>
    </w:p>
    <w:p w14:paraId="793754A4" w14:textId="05D2ED00" w:rsidR="00EF7457" w:rsidRPr="00282495" w:rsidRDefault="00EF7457" w:rsidP="00EF7457">
      <w:pPr>
        <w:jc w:val="center"/>
        <w:rPr>
          <w:b/>
          <w:bCs/>
          <w:lang w:val="en-US"/>
        </w:rPr>
      </w:pPr>
      <w:proofErr w:type="spellStart"/>
      <w:r w:rsidRPr="00EF7457">
        <w:rPr>
          <w:lang w:val="en-US"/>
        </w:rPr>
        <w:t>sudo</w:t>
      </w:r>
      <w:proofErr w:type="spellEnd"/>
      <w:r w:rsidRPr="00EF7457">
        <w:rPr>
          <w:lang w:val="en-US"/>
        </w:rPr>
        <w:t xml:space="preserve"> docker build -t flask-counter:1.</w:t>
      </w:r>
      <w:proofErr w:type="gramStart"/>
      <w:r w:rsidRPr="00EF7457">
        <w:rPr>
          <w:lang w:val="en-US"/>
        </w:rPr>
        <w:t>0 .</w:t>
      </w:r>
      <w:proofErr w:type="gramEnd"/>
    </w:p>
    <w:p w14:paraId="6D6AD271" w14:textId="6BE0BA17" w:rsidR="00EF7457" w:rsidRDefault="00E63EA6" w:rsidP="00EF7457">
      <w:pPr>
        <w:jc w:val="both"/>
      </w:pPr>
      <w:r>
        <w:t xml:space="preserve">Добавим образ в </w:t>
      </w:r>
      <w:r>
        <w:rPr>
          <w:lang w:val="en-US"/>
        </w:rPr>
        <w:t xml:space="preserve">compose </w:t>
      </w:r>
      <w:r>
        <w:t>файл</w:t>
      </w:r>
    </w:p>
    <w:p w14:paraId="43951614" w14:textId="0E700F5F" w:rsidR="00E63EA6" w:rsidRDefault="00E63EA6" w:rsidP="00E63EA6">
      <w:pPr>
        <w:jc w:val="center"/>
        <w:rPr>
          <w:lang w:val="en-US"/>
        </w:rPr>
      </w:pPr>
      <w:r w:rsidRPr="00E63EA6">
        <w:rPr>
          <w:noProof/>
        </w:rPr>
        <w:drawing>
          <wp:inline distT="0" distB="0" distL="0" distR="0" wp14:anchorId="7C0A7A36" wp14:editId="452067D7">
            <wp:extent cx="2756549" cy="2427501"/>
            <wp:effectExtent l="0" t="0" r="0" b="0"/>
            <wp:docPr id="41318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2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257" cy="24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3EE6" w14:textId="48A2A3D4" w:rsidR="004826C9" w:rsidRPr="004826C9" w:rsidRDefault="004826C9" w:rsidP="004826C9">
      <w:pPr>
        <w:rPr>
          <w:lang w:val="en-US"/>
        </w:rPr>
      </w:pPr>
      <w:r>
        <w:t>Запустим</w:t>
      </w:r>
      <w:r w:rsidRPr="004826C9">
        <w:rPr>
          <w:lang w:val="en-US"/>
        </w:rPr>
        <w:t xml:space="preserve"> </w:t>
      </w:r>
      <w:r>
        <w:t>контейнеры</w:t>
      </w:r>
    </w:p>
    <w:p w14:paraId="51BA7A67" w14:textId="0490F38A" w:rsidR="004826C9" w:rsidRPr="004826C9" w:rsidRDefault="004826C9" w:rsidP="004826C9">
      <w:pPr>
        <w:jc w:val="center"/>
        <w:rPr>
          <w:lang w:val="en-US"/>
        </w:rPr>
      </w:pPr>
      <w:proofErr w:type="spellStart"/>
      <w:r w:rsidRPr="004826C9">
        <w:rPr>
          <w:lang w:val="en-US"/>
        </w:rPr>
        <w:t>sudo</w:t>
      </w:r>
      <w:proofErr w:type="spellEnd"/>
      <w:r w:rsidRPr="004826C9">
        <w:rPr>
          <w:lang w:val="en-US"/>
        </w:rPr>
        <w:t xml:space="preserve"> docker stack deploy -c docker-</w:t>
      </w:r>
      <w:proofErr w:type="spellStart"/>
      <w:r w:rsidRPr="004826C9">
        <w:rPr>
          <w:lang w:val="en-US"/>
        </w:rPr>
        <w:t>compose.yml</w:t>
      </w:r>
      <w:proofErr w:type="spellEnd"/>
      <w:r w:rsidRPr="004826C9">
        <w:rPr>
          <w:lang w:val="en-US"/>
        </w:rPr>
        <w:t xml:space="preserve"> lab1</w:t>
      </w:r>
    </w:p>
    <w:p w14:paraId="1E80A4DD" w14:textId="40576B06" w:rsidR="003C37ED" w:rsidRPr="004826C9" w:rsidRDefault="004826C9" w:rsidP="003C37ED">
      <w:pPr>
        <w:rPr>
          <w:lang w:val="en-US"/>
        </w:rPr>
      </w:pPr>
      <w:r w:rsidRPr="004826C9">
        <w:rPr>
          <w:noProof/>
          <w:lang w:val="en-US"/>
        </w:rPr>
        <w:drawing>
          <wp:inline distT="0" distB="0" distL="0" distR="0" wp14:anchorId="74B1AB9B" wp14:editId="3415C0EB">
            <wp:extent cx="5940425" cy="772160"/>
            <wp:effectExtent l="0" t="0" r="3175" b="2540"/>
            <wp:docPr id="102010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7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EBE0" w14:textId="75B6F57A" w:rsidR="00394B6B" w:rsidRDefault="00045ED1" w:rsidP="00045ED1">
      <w:r w:rsidRPr="00045ED1">
        <w:rPr>
          <w:noProof/>
          <w:lang w:val="en-US"/>
        </w:rPr>
        <w:drawing>
          <wp:inline distT="0" distB="0" distL="0" distR="0" wp14:anchorId="61ABEDCD" wp14:editId="4E8622EA">
            <wp:extent cx="5940425" cy="398145"/>
            <wp:effectExtent l="0" t="0" r="3175" b="0"/>
            <wp:docPr id="200784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45B" w14:textId="77777777" w:rsidR="00394B6B" w:rsidRDefault="00394B6B">
      <w:r>
        <w:br w:type="page"/>
      </w:r>
    </w:p>
    <w:p w14:paraId="145AAD4C" w14:textId="4E6D1A86" w:rsidR="00A818E0" w:rsidRDefault="00394B6B" w:rsidP="00394B6B">
      <w:pPr>
        <w:pStyle w:val="2"/>
        <w:rPr>
          <w:lang w:val="en-US"/>
        </w:rPr>
      </w:pPr>
      <w:bookmarkStart w:id="3" w:name="_Toc219598189"/>
      <w:r>
        <w:rPr>
          <w:lang w:val="en-US"/>
        </w:rPr>
        <w:lastRenderedPageBreak/>
        <w:t>Self-healing</w:t>
      </w:r>
      <w:bookmarkEnd w:id="3"/>
    </w:p>
    <w:p w14:paraId="62C497C4" w14:textId="4A86E92A" w:rsidR="00394B6B" w:rsidRDefault="00394B6B" w:rsidP="00394B6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4ABC9CC" wp14:editId="4C00FEA2">
                <wp:simplePos x="0" y="0"/>
                <wp:positionH relativeFrom="column">
                  <wp:posOffset>89967</wp:posOffset>
                </wp:positionH>
                <wp:positionV relativeFrom="paragraph">
                  <wp:posOffset>1093412</wp:posOffset>
                </wp:positionV>
                <wp:extent cx="332640" cy="71280"/>
                <wp:effectExtent l="114300" t="114300" r="23495" b="119380"/>
                <wp:wrapNone/>
                <wp:docPr id="55988313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26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37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7" o:spid="_x0000_s1026" type="#_x0000_t75" style="position:absolute;margin-left:2.15pt;margin-top:81.15pt;width:36.15pt;height:1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&#13;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CA2A2A0" wp14:editId="5D9E47B7">
                <wp:simplePos x="0" y="0"/>
                <wp:positionH relativeFrom="column">
                  <wp:posOffset>120015</wp:posOffset>
                </wp:positionH>
                <wp:positionV relativeFrom="paragraph">
                  <wp:posOffset>416560</wp:posOffset>
                </wp:positionV>
                <wp:extent cx="5056505" cy="103505"/>
                <wp:effectExtent l="114300" t="114300" r="137795" b="112395"/>
                <wp:wrapNone/>
                <wp:docPr id="188547439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5650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76E4" id="Рукописный ввод 16" o:spid="_x0000_s1026" type="#_x0000_t75" style="position:absolute;margin-left:4.5pt;margin-top:27.85pt;width:408.0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&#13;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714701D" wp14:editId="25FB8ED5">
                <wp:simplePos x="0" y="0"/>
                <wp:positionH relativeFrom="column">
                  <wp:posOffset>67310</wp:posOffset>
                </wp:positionH>
                <wp:positionV relativeFrom="paragraph">
                  <wp:posOffset>1062355</wp:posOffset>
                </wp:positionV>
                <wp:extent cx="4960535" cy="133640"/>
                <wp:effectExtent l="114300" t="114300" r="107315" b="120650"/>
                <wp:wrapNone/>
                <wp:docPr id="574875234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60535" cy="1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92EA0" id="Рукописный ввод 13" o:spid="_x0000_s1026" type="#_x0000_t75" style="position:absolute;margin-left:.35pt;margin-top:78.7pt;width:400.55pt;height:20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&#13;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14119B" wp14:editId="0AFB7A28">
                <wp:simplePos x="0" y="0"/>
                <wp:positionH relativeFrom="column">
                  <wp:posOffset>50367</wp:posOffset>
                </wp:positionH>
                <wp:positionV relativeFrom="paragraph">
                  <wp:posOffset>393212</wp:posOffset>
                </wp:positionV>
                <wp:extent cx="4952520" cy="159840"/>
                <wp:effectExtent l="114300" t="114300" r="140335" b="120015"/>
                <wp:wrapNone/>
                <wp:docPr id="154331472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9525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9C69" id="Рукописный ввод 4" o:spid="_x0000_s1026" type="#_x0000_t75" style="position:absolute;margin-left:-1pt;margin-top:26pt;width:399.85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&#13;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3FCC4D" wp14:editId="0E84D157">
                <wp:simplePos x="0" y="0"/>
                <wp:positionH relativeFrom="column">
                  <wp:posOffset>106167</wp:posOffset>
                </wp:positionH>
                <wp:positionV relativeFrom="paragraph">
                  <wp:posOffset>362612</wp:posOffset>
                </wp:positionV>
                <wp:extent cx="15840" cy="87840"/>
                <wp:effectExtent l="114300" t="114300" r="99060" b="115570"/>
                <wp:wrapNone/>
                <wp:docPr id="390985983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8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2C2E2" id="Рукописный ввод 2" o:spid="_x0000_s1026" type="#_x0000_t75" style="position:absolute;margin-left:3.4pt;margin-top:23.6pt;width:11.2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">
                <v:imagedata r:id="rId24" o:title=""/>
              </v:shape>
            </w:pict>
          </mc:Fallback>
        </mc:AlternateContent>
      </w:r>
      <w:r w:rsidRPr="00394B6B">
        <w:rPr>
          <w:noProof/>
          <w:lang w:val="en-US"/>
        </w:rPr>
        <w:drawing>
          <wp:inline distT="0" distB="0" distL="0" distR="0" wp14:anchorId="124ADF3F" wp14:editId="0BCF5F8F">
            <wp:extent cx="5940425" cy="1378585"/>
            <wp:effectExtent l="0" t="0" r="3175" b="5715"/>
            <wp:docPr id="86791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3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51A" w14:textId="2345F3C4" w:rsidR="008E452A" w:rsidRDefault="008E452A" w:rsidP="008E452A">
      <w:pPr>
        <w:pStyle w:val="2"/>
      </w:pPr>
      <w:bookmarkStart w:id="4" w:name="_Toc219598190"/>
      <w:r>
        <w:t>Масштабирование</w:t>
      </w:r>
      <w:bookmarkEnd w:id="4"/>
    </w:p>
    <w:p w14:paraId="5E84B651" w14:textId="18BDE010" w:rsidR="008E452A" w:rsidRDefault="008E452A" w:rsidP="008E452A">
      <w:r w:rsidRPr="008E452A">
        <w:rPr>
          <w:noProof/>
        </w:rPr>
        <w:drawing>
          <wp:inline distT="0" distB="0" distL="0" distR="0" wp14:anchorId="196CEDC0" wp14:editId="02B58F8A">
            <wp:extent cx="5940425" cy="1129665"/>
            <wp:effectExtent l="0" t="0" r="3175" b="635"/>
            <wp:docPr id="11653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8D25" w14:textId="77777777" w:rsidR="008E452A" w:rsidRDefault="008E452A">
      <w:r>
        <w:br w:type="page"/>
      </w:r>
    </w:p>
    <w:p w14:paraId="48770314" w14:textId="6602EA59" w:rsidR="008E452A" w:rsidRDefault="008E452A" w:rsidP="008E452A">
      <w:pPr>
        <w:pStyle w:val="1"/>
      </w:pPr>
      <w:bookmarkStart w:id="5" w:name="_Toc219598191"/>
      <w:r>
        <w:lastRenderedPageBreak/>
        <w:t>Вывод</w:t>
      </w:r>
      <w:bookmarkEnd w:id="5"/>
    </w:p>
    <w:p w14:paraId="2DE79AF5" w14:textId="15CD4296" w:rsidR="008E452A" w:rsidRPr="008E452A" w:rsidRDefault="008E452A" w:rsidP="008E452A">
      <w:r>
        <w:t xml:space="preserve">В лабораторной работе я написал простое </w:t>
      </w:r>
      <w:r>
        <w:rPr>
          <w:lang w:val="en-US"/>
        </w:rPr>
        <w:t>Flask</w:t>
      </w:r>
      <w:r w:rsidRPr="008E452A">
        <w:t xml:space="preserve"> </w:t>
      </w:r>
      <w:r>
        <w:t xml:space="preserve">приложение и познакомился с </w:t>
      </w:r>
      <w:r>
        <w:rPr>
          <w:lang w:val="en-US"/>
        </w:rPr>
        <w:t>docker</w:t>
      </w:r>
      <w:r w:rsidRPr="008E452A">
        <w:t xml:space="preserve"> </w:t>
      </w:r>
      <w:r>
        <w:rPr>
          <w:lang w:val="en-US"/>
        </w:rPr>
        <w:t>swarm</w:t>
      </w:r>
      <w:r w:rsidRPr="008E452A">
        <w:t xml:space="preserve"> </w:t>
      </w:r>
    </w:p>
    <w:sectPr w:rsidR="008E452A" w:rsidRPr="008E4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B2"/>
    <w:rsid w:val="000219FB"/>
    <w:rsid w:val="000410D5"/>
    <w:rsid w:val="00045ED1"/>
    <w:rsid w:val="0007716E"/>
    <w:rsid w:val="00081104"/>
    <w:rsid w:val="0012147A"/>
    <w:rsid w:val="001B1938"/>
    <w:rsid w:val="00254CB2"/>
    <w:rsid w:val="00282495"/>
    <w:rsid w:val="003131AC"/>
    <w:rsid w:val="003137CF"/>
    <w:rsid w:val="0038332B"/>
    <w:rsid w:val="00394B6B"/>
    <w:rsid w:val="003C37ED"/>
    <w:rsid w:val="004826C9"/>
    <w:rsid w:val="004A095E"/>
    <w:rsid w:val="005123F0"/>
    <w:rsid w:val="005A6AA0"/>
    <w:rsid w:val="005C475A"/>
    <w:rsid w:val="006A76FA"/>
    <w:rsid w:val="006E69ED"/>
    <w:rsid w:val="00733B55"/>
    <w:rsid w:val="007D622D"/>
    <w:rsid w:val="008D1092"/>
    <w:rsid w:val="008E452A"/>
    <w:rsid w:val="009D17BB"/>
    <w:rsid w:val="00A818E0"/>
    <w:rsid w:val="00B82B12"/>
    <w:rsid w:val="00BD00E0"/>
    <w:rsid w:val="00BD58D1"/>
    <w:rsid w:val="00CE3AE7"/>
    <w:rsid w:val="00DD4298"/>
    <w:rsid w:val="00E63EA6"/>
    <w:rsid w:val="00EF7457"/>
    <w:rsid w:val="00F8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A2F4"/>
  <w15:chartTrackingRefBased/>
  <w15:docId w15:val="{43FA0EDF-35F5-5946-ACC9-C4C81A1C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ink/ink2.xm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6:10.40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923 54 24575,'-35'-20'0,"6"2"0,17 17 0,-1-3 0,-3 3 0,-13-1 0,3-1 0,-16 2 0,-2-3 0,14 4 0,-23 0 0,23 0 0,-26 0 0,10 0 0,-10 0 0,4 0 0,0 0 0,14 3 0,13-3 0,9 3 0,3-3 0,-9 0 0,4-3 0,-1 3 0,9-3 0,4 3 0,-4 0 0,2 0 0,-4 0 0,4 0 0,-1 2 0,0 0 0,1 3 0,-1 1 0,5 0 0,0 5 0,4-3 0,-2 3 0,-1-3 0,-1 0 0,0 1 0,2-1 0,-2 1 0,1-1 0,-1 0 0,0 1 0,-2-1 0,1 3 0,1-4 0,2 2 0,0 0 0,-1 0 0,1 1 0,8-2 0,1-3 0,8-1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58.1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14046 250 24575,'-70'0'0,"-4"0"0,12 0 0,-11 5 0,25-4 0,-16 8 0,0-8 0,16 3 0,6-4 0,23 0 0,9 0 0,1 0 0,-1 0 0,1 0 0,-4 0 0,1 0 0,-7 0 0,5 2 0,-8-2 0,9 4 0,1-3 0,0 1 0,3-2 0,1 0 0,-3 2 0,0-1 0,2 1 0,-4-2 0,2 0 0,-2 0 0,1 0 0,4 0 0,-4 0 0,2 0 0,-2-2 0,0-1 0,-1 0 0,1 1 0,-4 2 0,4 0 0,-1 0 0,3 0 0,2 0 0,-1-2 0,0 0 0,-3-6 0,5 4 0,-3-3 0,3 4 0,-2-1 0,1 0 0,-6-1 0,4 2 0,-4-1 0,6 4 0,-17-6 0,13 5 0,-13-5 0,17 4 0,-10-4 0,7 1 0,-6 1 0,11 1 0,0 2 0,-8-7 0,6 5 0,-6-6 0,6 5 0,3 1 0,-7-2 0,5 2 0,-1-1 0,22-8 0,-7 10 0,14-8 0,-13 10 0,-1 0 0,3 0 0,-1 0 0,1 0 0,-1 0 0,-1 0 0,3 0 0,-3-2 0,3 2 0,-3-6 0,-16-6 0,4 3 0,-14-3 0,10 9 0,-4 0 0,-1 0 0,-3 1 0,-1-1 0,5 3 0,-4-3 0,7 3 0,-1 0 0,47 0 0,-15 0 0,43 0 0,-21 0 0,-4 0 0,-7 0 0,-17 0 0,-8 0 0,-1 0 0,4 0 0,-1 0 0,0 0 0,2 0 0,-5 0 0,3 0 0,0 0 0,-50 0 0,9 0 0,-25 0 0,2 0 0,15 0 0,-19 0 0,-7 0 0,12 0 0,-10 0 0,11 0 0,16 0 0,-4 0 0,7 0 0,-13 0 0,-12 0 0,0 0 0,0 5 0,-6-4 0,-2 3 0,0-4 0,-11 0 0,37 0 0,-12 0 0,25 0 0,-11 0 0,-6-4 0,0 3 0,6-3 0,-5 4 0,5 0 0,6 0 0,-9 0 0,9 0 0,-18 0 0,4 0 0,-4 0 0,0-4 0,10 3 0,-2-4 0,11 5 0,7 0 0,-11 0 0,-2 0 0,-9-3 0,-5 2 0,7-3 0,0 4 0,-6 0 0,-2 0 0,6 0 0,10 0 0,7 0 0,-1 0 0,-21 0 0,-2 0 0,-18 0 0,12 0 0,-12 0 0,17 0 0,10 0 0,3 0 0,16 0 0,-12-4 0,7 3 0,6-2 0,-5 3 0,5 0 0,-6-3 0,0 2 0,6-3 0,-5 1 0,-1 2 0,-14-2 0,-2 3 0,-4 0 0,-7 0 0,22 0 0,-6 0 0,28 0 0,-2 0 0,-4-4 0,-5 4 0,0-4 0,-5 1 0,5 2 0,-6-6 0,0 6 0,11-2 0,-8 3 0,15-2 0,-11 1 0,10-3 0,1 3 0,4-1 0,-3 2 0,2 0 0,-1 0 0,-1 0 0,2 0 0,-1 0 0,1 2 0,1 1 0</inkml:trace>
  <inkml:trace contextRef="#ctx0" brushRef="#br0" timeOffset="1530">9200 64 24575,'-43'0'0,"0"0"0,-1 0 0,12 0 0,3 0 0,17 0 0,0 0 0,0 0 0,2 0 0,-5 0 0,-4 4 0,-5-3 0,0 2 0,7-3 0,5 0 0,6 0 0,-3 0 0,-3 0 0,2 0 0,-6 0 0,7 0 0,-3 0 0,2 0 0,1 0 0,-4 0 0,6 0 0,-3 0 0,0 0 0,0 0 0,-6 0 0,4 2 0,-1-1 0,3 1 0,-8-2 0,-1 0 0,-11 0 0,6 0 0,2 0 0,6 0 0,-1 0 0,-5 0 0,-8 0 0,8 0 0,-12 0 0,13 0 0,2 0 0,4 0 0,10 0 0,-3 0 0,-25 2 0,1-1 0,-7 1 0,5-2 0,20 0 0,-5 0 0,7 0 0,5 0 0,-4 0 0,3 0 0,-4 0 0,4 0 0,-1 0 0,-3 0 0,2 0 0,-2 0 0,3 0 0,1 0 0,-4 0 0,4 0 0,-4 0 0,4 0 0,0 0 0,-5 0 0,2 0 0,0 0 0,-10 0 0,2 0 0,-5 0 0,-10 3 0,8-2 0,1 3 0,-2-4 0,8 0 0,-1 0 0,-14 0 0,5 0 0,1 0 0,-18 5 0,16-4 0,-8 3 0,-10-4 0,3 0 0,-34 5 0,29-4 0,-23 4 0,60-5 0,-13 0 0</inkml:trace>
  <inkml:trace contextRef="#ctx0" brushRef="#br0" timeOffset="5947">6607 162 24575,'-48'6'0,"-6"-3"0,2 5 0,16-7 0,6 3 0,23-4 0,-1 0 0,-2 0 0,-3 3 0,0-1 0,1 1 0,6-1 0,-6-2 0,4 0 0,-14 3 0,11-2 0,-23 2 0,24-3 0,-14 0 0,19 0 0,-7 0 0,5 0 0,-15 0 0,11 0 0,-23 4 0,19-3 0,-27 3 0,11-4 0,2 0 0,-5 0 0,23 0 0,-10 0 0,13 0 0,-3 0 0,-3 0 0,6 0 0,-11 0 0,11 0 0,-7 0 0,7 0 0,-6 0 0,3 0 0,0 0 0,-1 0 0,2 0 0,3-2 0,-5 2 0,2-2 0,0 2 0,-2 0 0,3 0 0,1 0 0,-10 0 0,3 0 0,-13 0 0,13 0 0,-12 0 0,6 0 0,0 0 0,0 0 0,2 0 0,-5 0 0,3 0 0,-7 0 0,8 0 0,-10 0 0,9 0 0,-1 0 0,3 0 0,2 0 0,-12 3 0,11-2 0,-4 2 0,9-3 0,-9 0 0,-4 0 0,3 0 0,-11 0 0,14 0 0,-4 0 0,7 0 0,2 0 0,4 0 0,-5 0 0,3 0 0,-2 0 0,5 0 0,-2 0 0,0 3 0,-7-3 0,-11 3 0,8-3 0,-12 0 0,13 0 0,-9 3 0,11-2 0,-8 2 0,18-3 0,-7 0 0,8 0 0,1 0 0,-5 0 0,5 0 0,-8 0 0,4 0 0,0 0 0,-1 0 0,2 0 0,-2 0 0,-1 0 0,-15 0 0,12 3 0,-13-3 0,18 3 0,2-3 0,63 5 0,-9-3 0,6 3 0,1 0 0,-3-3 0,17 2 0,-20 1 0,1-4 0,8 4 0,-17-5 0,12 0 0,-4 0 0,10 0 0,-4 0 0,-16 0 0,23 0 0,-34 0 0,18 0 0,-24 0 0,-9 0 0,-2 0 0,2 0 0,9 0 0,-4 0 0,25-5 0,-10 0 0,26-4 0,-23 4 0,8 1 0,-23 4 0,1 0 0,-4 0 0,-5 0 0,11 0 0,6-4 0,11 3 0,0-3 0,-2 4 0,-12-3 0,-2 3 0,-6-3 0,-3 3 0,-1 0 0,0 0 0,1 0 0,-3 0 0,2 0 0,-2 0 0,9 0 0,11 0 0,-5 0 0,4 0 0,-16 0 0,2 0 0,-2 0 0,-1 0 0,4 0 0,-4 0 0,5 0 0,-1 0 0,6 0 0,8 0 0,-4 0 0,9 4 0,-12-4 0,8 4 0,-1-4 0,-6 2 0,-2-1 0,-9 1 0,-1 0 0,-6-2 0,4 2 0,4-2 0,2 0 0,-2-2 0,-2 2 0,-8-2 0,4 15 0,-5-8 0,1 11 0,-25-10 0,9-3 0,-31 0 0,18-3 0,-2-1 0,5 0 0,13-1 0,-3 2 0,3 0 0,1 0 0,-8 0 0,6 0 0,-6 0 0,9 0 0,-1 0 0,-2-2 0,2 2 0,-4-2 0,6 0 0,-5 2 0,-3-5 0,2 5 0,-11-3 0,13 3 0,-7 0 0,12 0 0,-3 0 0,-8 0 0,5 0 0,-6-2 0,10 2 0,-4-2 0,3 2 0,-7-3 0,7 3 0,-7-3 0,10 2 0,-7 0 0,4-1 0,-1 2 0,-7 0 0,6 0 0,-7 0 0,7 0 0,-17 0 0,14 0 0,-21 0 0,23 0 0,-7-2 0,6 2 0,5-2 0,-8 2 0,7-2 0,-7 2 0,5-2 0,-11 2 0,10-2 0,-23 1 0,12-1 0,-15 2 0,17 0 0,2 0 0,11 0 0,1 0 0,50 0 0,17 0 0,18 0 0,-23 0 0,1 0-532,35 0 532,-29 0 0,2 0-492,-3 3 0,-1-1 319,3-1 0,-1 0 173,-4 1 0,-2 1 0,2-3 0,-3 0 0,19 0-427,5 0 427,-32 0 0,22 0 0,-23 0 484,2 0-484,-12 0 983,-15 0-631,30 0 118,-36 0-470,37 0 0,-38 0 0,20 0 0,-11 0 0,6 0 0,-6 0 0,-5 0 0,-7 0 0,-5 0 0,4 0 0,-4 0 0,9 0 0,-4 0 0,1 0 0,-1 0 0,-44 4 0,0-3 0,-37 3 0,17-4 0,1 0 0,7 0 0,13 0 0,-11 0 0,11 4 0,-13-3 0,15 3 0,5-4 0,12 0 0,2 2 0,-11-1 0,10 0 0,-5-1 0,8 0 0,3 0 0,-5 8 0,1 1 0</inkml:trace>
  <inkml:trace contextRef="#ctx0" brushRef="#br0" timeOffset="8766">2774 216 24575,'-43'-2'0,"0"0"0,-14 2 0,23 0 0,-14 0 0,24 0 0,-6-3 0,0 2 0,11-2 0,-14 3 0,24 0 0,-18-3 0,16 3 0,-6-3 0,1 3 0,3 0 0,1 0 0,4 0 0,-1 0 0,-5 0 0,5 0 0,-3 0 0,4 0 0,1 0 0,-4-2 0,2 2 0,-11-2 0,9 2 0,-10 0 0,13 0 0,-7 0 0,10 0 0,-10 0 0,7 0 0,-3 0 0,2 0 0,-11 0 0,10 0 0,-13 0 0,18 0 0,-10 0 0,9 2 0,-21-2 0,16 2 0,-13-2 0,15 0 0,-3 0 0,3 0 0,-1 2 0,-8-2 0,9 2 0,-19-2 0,19 0 0,-12 0 0,14 2 0,-15-1 0,13 0 0,-18-1 0,18 0 0,-9 0 0,-7 4 0,13-3 0,-22 3 0,25-4 0,-9 0 0,13 2 0,-3-1 0,-2 0 0,0 1 0,-2-1 0,-6 1 0,7-1 0,-17 0 0,17 3 0,-23-4 0,22 2 0,-16 0 0,20-1 0,-3 1 0,-3-2 0,5 0 0,-9 3 0,10-3 0,-7 3 0,7-3 0,-3 0 0,-1 0 0,4 0 0,-5 0 0,1 0 0,4 0 0,-4 0 0,4 0 0,-2 0 0,0 0 0,-1 2 0,-1 0 0,4 1 0,-9-1 0,9-2 0,-4 0 0,4 0 0,-1 0 0,-3 0 0,4 0 0,-7 0 0,8 0 0,-15 0 0,8 0 0,-9 0 0,10 0 0,3 0 0,0 0 0,0 0 0,1 0 0,-6 0 0,7 0 0,-13 0 0,-6 4 0,-11-3 0,0 3 0,8-4 0,7 0 0,12 0 0,-10 0 0,14 0 0,-14 0 0,10 0 0,-11 0 0,4 0 0,-17 0 0,3 0 0,-12 0 0,6 0 0,11 0 0,-1 0 0,14 0 0,-15 0 0,15 0 0,-8 0 0,10 0 0,-1 0 0,-3 0 0,9 0 0,-8 0 0,8 0 0,-5 0 0,-7 0 0,5 0 0,-15 0 0,5 0 0,-6 0 0,6 0 0,2 0 0,11 0 0,-1 0 0,6 0 0,-6 0 0,-1 0 0,-3 0 0,0 0 0,3 0 0,1 0 0,5 0 0,-3 0 0,1-2 0,0 2 0,-5-2 0,9 0 0,-7 1 0,5 0 0</inkml:trace>
  <inkml:trace contextRef="#ctx0" brushRef="#br0" timeOffset="10285">2800 247 24575,'-27'-14'0,"1"4"0,13 8 0,0 2 0,-2 0 0,2 0 0,0 0 0,-15 0 0,16 0 0,-16 0 0,20 0 0,-3 0 0,2 0 0,0 0 0,-3 0 0,3 0 0,-5 2 0,5 0 0,-3 1 0,3 1 0,1-3 0,-1 2 0,1 0 0,-1 1 0,0-2 0,1 2 0,-1-4 0,-3 2 0,4-2 0,-3 0 0,1 0 0,2 0 0,-9 0 0,9 0 0,-6 0 0,6 0 0,-4 0 0,-1 0 0,0 0 0,3 0 0,0 0 0,0 0 0,-5 0 0,-1 0 0,3 0 0,-2 0 0,5 0 0,-2 0 0,4 0 0,-3 0 0,2 0 0,-1 0 0,1 0 0,-9 0 0,4 0 0,-9 0 0,10 0 0,1 0 0,6 2 0,-6-1 0,5 0 0,-9-1 0,7 0 0,-3 0 0,4 0 0,-1 0 0,-1 0 0,1 0 0,-2 0 0,3 0 0,-1 0 0,-1 0 0,1 0 0,-4 0 0,6 0 0,-5 0 0,3 0 0,-2 0 0,1 0 0,-2 0 0,-1 0 0,2 0 0,0 0 0,4 0 0,-3 0 0,-1 0 0,0 0 0,-9 0 0,11 0 0,-25 0 0,24 0 0,-18 3 0,15-3 0,-3 3 0,-7-3 0,5 2 0,-10-1 0,17 1 0,-2-2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46.75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60 24575,'25'-4'0,"0"0"0,-18 4 0,20 0 0,-16 0 0,17 0 0,-3 0 0,-6 0 0,22 0 0,-3 4 0,-5-3 0,27 3 0,-7-4 0,21 0 0,5 0 0,-1 0 0,-4 5 0,11-4 0,-5 4 0,-19-5 0,19 0 0,-12 0-538,20 0 538,4 0 0,-5 0 0,-7 0 0,-2 0 0,-30-3 0,11 3 0,-13-3 0,20 3 0,12 0 0,2 0-648,7 0 648,-1 0 0,7 0 0,-12 0 0,10 0 520,-42 0-520,23 0 0,-31 0 0,24 0 0,-7 0 0,-7 0 666,0 0-666,-1 0 0,-10 0 0,2 0 0,-18 0 0,-5 0 0,-7 0 0,-6 0 0,-34 9 0,-11-3 0,-40 4 0,23-2 0,-24-7 0,25 7 0,-23-7 0,5 8 0,7-8 0,-11 9 0,10-5 0,-12 6 0,32-5 0,-19 3 0,25-4 0,-30 1 0,24-2 0,-2-4 0,19 0 0,-1 0 0,1 0 0,6 2 0,-11-1 0,4 1 0,-26-2 0,16 0 0,-8 0 0,28 0 0,3 0 0,6 3 0,5-3 0,-14 3 0,-4-3 0,-13 4 0,-6-3 0,-7 3 0,6-1 0,-6-2 0,1 3 0,20-4 0,-16 0 0,35 0 0,-16 0 0,19 2 0,-13-1 0,6 1 0,-13 1 0,4-2 0,-7 2 0,-5 1 0,14-3 0,-18 3 0,11-4 0,-9 0 0,8 0 0,8 0 0,9 0 0,-3 0 0,7 0 0,-1 0 0,-14 0 0,14 0 0,-18 0 0,15 0 0,-3 0 0,-1 2 0,-5-1 0,4 1 0,-4-2 0,6 0 0,5 0 0,-4 3 0,4-3 0,-2 3 0,-2-3 0,2 0 0,-3 0 0,3 0 0,3 1 0,40 7 0,16 0 0,11 3 0,30 0 0,-18-7 0,25 6-737,-1-9 737,-1 9 0,2-9 0,1 4 0,-3-5 0,-30 0 0,18 0-28,-19 0 28,13 0 0,3-4 0,-30 2 0,2-2 0,-29 4 0,14 0 0,1 0 0,16 0 0,7 4 0,7-3 735,-6 3-735,12-4 0,-5 0 0,6 0 0,0 0 0,7 0 30,-30 0-30,29 0 0,-29 5 0,36-4 0,-5 4 0,6-5 0,0 0 0,7 0-253,-43 0 1,1 0 252,-1 0 0,2 0 0,2 0 0,-2 0 0,24 0 0,18 0 0,-12 0-492,-32 0 0,2 0 157,1 0 0,0 0 335,1 0 0,-1 0-171,-2-3 0,0 1 171,3 1 0,-1 0 0,41-4 0,-20 5 0,8 0 0,-21 0 0,30 0 0,-9 0 0,16 0 0,-3 0 0,-42-2 0,0-1 0,-2 3 0,0-1 0,4-2 0,-3 1 0,17 2 0,18 0 0,-32 0 454,17 0-454,-8 0 0,-12 0 0,30 0 983,-46 0-302,20 0-298,-48 0-383,4 0 0,7 0 0,-5 0 0,4-2 0,-11 2 0,-1-2 0,-49 9 0,-4-5 0,-46 11 0,-6-7 0,3 0 0,43-3 0,-1-1-257,2 1 1,3-1 256,-20-1 0,-17 4 0,31 0 0,-30-4 0,11 8 0,-5-8 0,20 4-69,-11-5 69,39 0 0,-9 0 0,14 0 0,-5 0 0,-14 0 512,8-4-512,0 4 70,7-11-70,6 7 0,1-8 0,11 7 0,0-3 0,0 6 0,2-2 0,-2 4 0,0-4 0,0 1 0,-1-2 0,1-2 0,5 4 0,-1-5 0,-2 5 0,-3-6 0,-3 0 0,0 1 0,3-1 0,1 5 0,4 1 0,-1 3 0,0-2 0,49 11 0,-26-6 0,57 11 0,-31-10 0,30 0 0,-27-4 0,23 4 0,-20-3 0,13 4 0,18-1 0,-38-2 0,14 2 0,-33-4 0,11 0 0,-1 0 0,-6 0 0,4 0 0,-4 0 0,6-3 0,-9 2 0,31-12 0,-31 8 0,26-5 0,-31 5 0,1 5 0,-1-8 0,6 7 0,2-7 0,12 7 0,-10-5 0,9 6 0,-18-3 0,2 3 0,-9 0 0,-2-2 0,-48 6 0,1-4 0,-51 4 0,4-4-984,-8 0 877,-1 0 107,34 0-16,-5 0 16,14 0 0,-3 4 0,-14-3 0,23 3 0,-11 0 0,-1-3 0,-2 4 0,15-5 0,-15 0 983,19 0-876,-17-4-107,1-2 17,11-2-17,-4-2 0,-7 1 0,16 4 0,-14 0 0,17 5 0,6 0 0,-2-3 0,16 2 0,-5-2 0,12 3 0,2 0 0,41 0 0,1 4 0,34-3 0,-3 3 0,2-4 0,19 5 0,3 6 0,-7-3-215,-30-1 1,0 1 214,0-4 0,1-2-492,12 1 0,2 1 247,2 1 0,1 0 245,1-4 0,1-1 0,-6 3 0,0 0 0,3-3 0,-1 0 0,-5 0 0,-1 0 0,1 0 0,-3 0 0,18 0 0,-24-2 0,-1-2 0,19-2 0,-22 1 0,2-1 0,-1-2 0,-1 0 0,33-4-67,3-4 67,-32 10 0,8 2 0,-15 0 0,12 2 0,0-6 0,0 2 396,0 1-396,0-4 983,13-1-466,-16 3-517,14-7 74,-18 13-74,7-3 0,0 4 0,-12 0 0,-3 3 0,-23-2 0,2 5 0,-13-6 0,3 3 0,-46 0 0,24-2 0,-49 7 0,30-7 0,-21 3 0,4-4 0,-4 0 0,18 0 0,-34 0 0,44 0 0,-31 0 0,44 0 0,-3 0 0,0 0 0,-1 0 0,-9 0 0,4 0 0,-5 0 0,12 0 0,0 0 0,4 0 0,-1 0 0,-3-4 0,2 1 0,-1-3 0,-2-1 0,2 2 0,-5-3 0,6 2 0,-7 0 0,7 0 0,-3 1 0,5 2 0,-5 0 0,5 2 0,-15-1 0,1 2 0,-9 0 0,10 0 0,1 0 0,7 3 0,0-3 0,-1 5 0,3-5 0,2 4 0,-1-2 0,0 2 0,-1 0 0,1-1 0,1 1 0,-1-4 0,-3 4 0,3-3 0,-13 5 0,11-4 0,-7 2 0,-6-2 0,13 0 0,-16-2 0,21 2 0,0-2 0,35-2 0,7 2 0,20-2 0,7 2 0,-22 0 0,45 0 0,-52 0 0,51 0 0,-44 4 0,23-3 0,-12 4 0,-2-5 0,7 4 0,-26-3 0,9 4 0,-27-3 0,0-1 0,-1 1 0,-4 0 0,-27 18 0,-2-2 0,-12 6 0,6-9 0,14-8 0,-10 3 0,-1 0 0,-6 4 0,-6-5 0,-2 7 0,6-8 0,7 0 0,13-3 0,0-5 0,2 4 0,-1-2 0,-8 4 0,-1 0 0,-10 2 0,9-2 0,5-3 0,10-1 0,-1 0 0,33-1 0,3 0 0,39-1 0,-27 0 0,12 0 0,-15 0 0,14 0 0,6 0 0,0 0 0,6 0 0,-11-3 0,4 2 0,-25-6 0,9 7 0,-10-3 0,26 3 0,-16-3 0,8-1 0,-7-1 0,-2 2 0,16 3 0,-10 0 0,-8 0 0,9-4 0,-20 3 0,15-4 0,-18 5 0,5 0 0,-11 0 0,1-2 0,-4-1 0,-2-4 0,-3 2 0,5-3 0,-7 4 0,4-1 0,-4 2 0,1 1 0,-1 2 0</inkml:trace>
  <inkml:trace contextRef="#ctx0" brushRef="#br0" timeOffset="817">7220 307 24575,'-34'-28'0,"5"9"0,14 5 0,7 6 0,4 0 0,0-3 0,-1 4 0,-3-1 0,-4 3 0,-1 0 0,0 1 0,3 1 0,4-1 0,-4 0 0,2-1 0,-2-1 0,4 0 0,3-3 0,1-2 0,2 2 0,0-3 0,0 5 0,18-7 0,12 0 0,19 0 0,-10 5 0,15 0 0,-15 8 0,13-7 0,-2 7 0,7-3 0,-16 0 0,2 4 0,-21-4 0,-11 4 0,0 0 0,-4 0 0,5 0 0,-3 0 0,2 0 0,-1 0 0,-3 2 0,3 0 0,-2 1 0,4-1 0,-4-2 0,3 0 0,-1 0 0,-2 0 0,2 0 0</inkml:trace>
  <inkml:trace contextRef="#ctx0" brushRef="#br0" timeOffset="6037">7304 275 24575,'44'6'0,"5"0"0,10-6 0,6-5 0,8 4 0,-7-8 0,-2 8 0,-28-4 0,10 5 0,-11 0 0,10 0 0,12 0 0,-5 0 0,6 0 0,-7 0 0,-13 0 0,16 0 0,-32-2 0,25-2 0,-32 1 0,6-3 0,-11 4 0,1-1 0,-4-1 0,-49 1 0,6 1 0,-36 0 0,34 2 0,-16 0 0,26-3 0,-15 2 0,24-2 0,3 0 0,9 3 0,-5-5 0,6 3 0,-3-2 0,1-1 0,-3-1 0,4 3 0,29-13 0,-4 10 0,39-16 0,-30 16 0,20-10 0,-28 14 0,6-8 0,-9 9 0,-7 0 0,3 1 0,-2 0 0,3-3 0,-2 3 0,1-5 0,0 2 0,7-3 0,-5 3 0,14 0 0,-14 0 0,14 3 0,-15-3 0,4 2 0,0 0 0,-8-3 0,12 4 0,-11-5 0,13 5 0,-9-4 0,8 3 0,-15-3 0,4 4 0,9-2 0,-4 2 0,6 0 0,-10 2 0,-5-2 0,3 4 0,6-4 0,1 2 0,5-4 0,-11 1 0,-2-1 0,17 10 0,1-2 0,15 2 0,0-4 0,-10-4 0,5 0 0,-17 0 0,14 0 0,-6-4 0,22 3 0,2-3 0,0 4 0,-8 0 0,-14 0 0,-11 0 0,-7 0 0,0 0 0,7 0 0,11-4 0,8 0 0,0-5 0,-8 4 0,-11 2 0,-9 3 0,-4 0 0,6 2 0,-4-2 0,6 2 0,-4-2 0,-3 0 0,7 0 0,-3 0 0,0 0 0,0 0 0,-4 0 0,3 2 0,-1-1 0,1 1 0,-1-2 0,-1 0 0,4 0 0,-2 0 0,1 0 0,-2 0 0,-1 1 0,5 0 0,-4 1 0,3-2 0,-3 0 0,9 0 0,-7 0 0,7 0 0,-10 0 0,1 0 0,9 0 0,-7 0 0,7 0 0,-6 0 0,-5 0 0,4 0 0,3 0 0,-3 0 0,4 0 0,-8-2 0,1 1 0,7-1 0,-4 2 0,10 0 0,-2 0 0,-1 0 0,4 0 0,-6 0 0,0 0 0,-3 0 0,21 0 0,-20 0 0,26-3 0,-19-1 0,-1 0 0,2 0 0,-10 2 0,11-6 0,-9 4 0,4-4 0,-11 7 0,1-3 0,2 4 0,2-2 0,1 2 0,-3 0 0,-2 0 0,-46 10 0,29-8 0,-46 8 0,43-10 0,-11 0 0,1 0 0,-2 0 0,-6 3 0,-7 2 0,15 1 0,-18 2 0,5-1 0,-10 2 0,-18 1 0,22-1 0,-14 4 0,23-8 0,-11 11 0,11-14 0,7 6 0,-2-5 0,15 2 0,-17 3 0,17-2 0,-6-3 0,13-1 0,-3-1 0,-14 6 0,-6 2 0,-10 1 0,-4 3 0,-2 0 0,-8-3 0,12 2 0,-7-3 0,22-6 0,0 1 0,9-4 0,12 0 0,-5 2 0,-9 4 0,6-1 0,-11 3 0,16-6 0,-3 3 0,34 7 0,14-2 0,37 8 0,17-13 0,-42-2 0,2-1-492,11-1 0,2-2 432,-4 1 0,2 0 60,4 0 0,1 0 0,-2 0 0,-4 0 0,30 0 0,-38 3 0,-2-1 0,24-1 0,-27 4 0,2 0 0,-1-4 0,1 0 0,2 1 0,0 1 0,1-3 0,1 0 0,5 0 0,1 0-492,0 0 0,0 0 0,3-3 0,1 0 305,7 0 0,-3 0-305,-18-3 0,-1 1 396,14-1 0,-1 0 96,26 1 0,-35 2 0,1 0 0,-4 3 0,-2 0-793,38 0 793,-9 0 858,-24 0-858,13-4 0,-13 3 0,24-9 0,-4 9 0,-2-4 983,-14 5 0,-1 0-760,-6 0 760,-11 0-622,13 0 622,-13 0-942,18 0-41,-7-4 0,0 3 0,5-3 0,-15 4 0,2-2 0,-24 1 0,-4-1 0,10 2 0,7 4 0,12-3 0,6 3 0,2-4 0,6 0 0,0 0 0,-6 0 0,-8 0 0,-7 0 0,-1 0 0,2 0 0,0-4 0,-2 0 0,-12 0 0,5 1 0,-12 3 0,6 0 0,-11 0 0,16-4 0,-6-1 0,21 0 0,-18 0 0,4 4 0,-13-1 0,0-1 0,0 3 0,0-3 0,-5 3 0,4 3 0,-8-3 0,3 3 0,0-3 0,-3 0 0,-18-18 0,3 9 0,-18-12 0,13 13 0,-40 1 0,25 3 0,-59-1 0,57 5 0,-30 0 0,35 0 0,0 0 0,7 0 0,11 2 0,1-1 0,-6 1 0,5-2 0,-3 0 0,-2 2 0,5-1 0,-3 1 0,0-2 0,3 0 0,-6 0 0,2 0 0,0 0 0,3 0 0,-10 0 0,11 0 0,-20-3 0,20 2 0,-11-3 0,8 4 0,0 0 0,-5-2 0,6 1 0,-1-1 0,-8-1 0,9 2 0,-19-3 0,14 2 0,-5 1 0,-9-1 0,15 2 0,-27 0 0,28 0 0,-35 0 0,30 0 0,-30 0 0,27 0 0,-21 0 0,9 0 0,4 0 0,0 0 0,19-2 0,-13 2 0,11-2 0,-17 2 0,2 0 0,0 0 0,-15 0 0,22 0 0,-22 0 0,3 4 0,-8-3 0,-17 8 0,28-8 0,-12 7 0,17-7 0,4 2 0,-15-3 0,3 4 0,-14-3 0,-6 4 0,6-1 0,-11-3 0,22 3 0,-8-4 0,7 0 0,18 0 0,-28 0 0,16 0 0,-29 4 0,-1-3 0,-6 4 0,6-5 0,2 0 0,12 0 0,1 0 0,13-4 0,-4 4 0,4-4 0,-6 0 0,-1-1 0,1 0 0,0-2 0,-6 6 0,4-7 0,8 7 0,-3-3 0,-3-1 0,9 4 0,-3-3 0,26 4 0,4 0 0,-1 0 0,-3-2 0,4-1 0,45 11 0,-8-8 0,53 14 0,-35-9 0,3 4 0,-25-4 0,9-2 0,-14-3 0,22 0 0,-10 0 0,17-4 0,3-2 0,1 1 0,16-4 0,-34 7 0,6-2 0,-28 2 0,2 1 0,-2-3 0,9 4 0,2-6 0,12 5 0,2-2 0,6 3 0,0 0 0,-12 0 0,9 0 0,-9 0 0,18 0 0,-10 0 0,8 0 0,-10 0 0,6 0 0,7 0 0,-22 0 0,43 0 0,-55 0 0,41 0 0,-39 0 0,5 2 0,4-1 0,-14 1 0,4-2 0,-11 0 0,-1 0 0</inkml:trace>
  <inkml:trace contextRef="#ctx0" brushRef="#br0" timeOffset="7529">10831 82 24575,'34'-6'0,"6"0"0,5 6 0,6 0 0,1 0 0,-8 0 0,-1 4 0,-5 5 0,6 1 0,-6-1 0,-2-5 0,0 0 0,-10-4 0,9 4 0,-11-4 0,6 0 0,-6 0 0,4-3 0,-4 2 0,0-5 0,-2 6 0,-5-3 0,-1 1 0,6 1 0,2-1 0,-5 0 0,8 2 0,-9-6 0,19 1 0,21-3 0,-15 3 0,8 1 0,-32 4 0,21 0 0,-21 0 0,35 0 0,-29-3 0,11 2 0,-5-2 0,-1 3 0,6 0 0,-4 0 0,4 0 0,-16 0 0,8 0 0,-7 0 0,15 0 0,-10 0 0,15 0 0,-10 0 0,13-4 0,0-1 0,-12-2 0,3 2 0,-5 3 0,2 2 0,4 0 0,-6 0 0,0 0 0,-6 0 0,-1 0 0,-7 0 0,6 0 0,-8 0 0,14 0 0,-14 0 0,9 0 0,-7 2 0,0-1 0,6 1 0,2-2 0,6 0 0,-9 0 0,0 0 0,-8 0 0,0 0 0,2 2 0,-2-1 0,3 1 0,-3-2 0,8 0 0,0 0 0,3 0 0,-7 0 0,-6 0 0,-4 0 0,15 0 0,5-4 0,9 3 0,6-6 0,-10 2 0,-5 0 0,0-1 0,-12 5 0,7-3 0,-6 4 0,0 0 0,-3 0 0,-3 0 0,-2 0 0,1-1 0,-1-2 0,3 1 0,-3 0 0,1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37.26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373 11 24575,'94'3'0,"6"0"0,-25-3-492,-25 0 0,2 0 414,37 0-414,-35-1 0,1 2 415,2 1 0,-1 1 77,-5-2 0,0-1 0,2 3 0,1-1 0,-4-1 0,0-2 0,3 1 0,1 0 0,-2 0 0,-2 0 204,32 0-204,-32 0 0,0 0 0,33 0-492,-27 3 0,3-1 342,1-1 0,1 0 150,-3 4 0,0 0 0,3-5 0,-1 1 80,-4 4 0,-4 0-80,24-4 0,17 4 0,-31-5 0,31 0 0,-13 0 0,-1 0 0,-7 0 0,-6 5 0,-2-4 983,-25 3-919,21-4-64,-13 0 0,32 0 0,1 0 0,0 0 0,-2 0 0,-5 0 0,-7 0 323,-21 0-323,9 0 983,-9 0-568,15 4-415,4-3 352,-6 4-352,-6-5 0,-2 0 0,-5 0 0,-14 0 0,10 0 0,-3 0 0,14 0 0,0-4 0,-8 3 0,-8-3 0,0 4 0,9 0 0,0 0 0,-7 0 0,3 0 0,-3 0 0,14 0 0,0 0 0,-8 0 0,-8 0 0,-6 0 0,0 0 0,-6 0 0,-5 0 0,-4 0 0,11 0 0,5 0 0,13 4 0,7-3 0,-6 2 0,12-3 0,-5 0 0,-1 0 0,0 0 0,-13 0 0,-2 0 0,-6 0 0,0 0 0,0 0 0,-6 0 0,-1 0 0,-1 0 0,-8 0 0,14 0 0,-1 0 0,-2 0 0,10-3 0,-5 2 0,8-2 0,6 3 0,-12 0 0,3 0 0,-21 0 0,14 0 0,-8-4 0,10 0 0,-6-2 0,5-2 0,1 5 0,8 0 0,6-1 0,6-2 0,-20 1 0,29 1 0,-34 4 0,24 0 0,-13 0 0,8 0 0,2 0 0,10 0 0,2 0 0,-4 0 0,-13 0 0,5 0 0,-10 0 0,28 0 0,-17 0 0,15 0 0,-17 0 0,7 0 0,5 0 0,-6 0 0,-15 0 0,23 0 0,-27 0 0,12 2 0,-9 2 0,-12 0 0,14-1 0,1-7 0,6 3 0,-16-5 0,0 6 0,-9-2 0,-2 2 0,6-3 0,-7 3 0,-3-4 0,-1 1 0,-4-1 0,-1 0 0,4-1 0,-3 3 0,2 0 0,12 9 0,17 14 0,19 4 0,28 7-704,8-5 704,-36-17 0,-1-3 0,34 5 0,-31-6 0,1-2 0,-9-3 0,0 0-492,12 4 0,2 0 320,2-4 0,-1-1 172,-3 5 0,1 1 0,2-5 0,1-1 0,1 3 0,-1-1 0,-17-2 0,3 0 0,33 0 0,-3 0 0,-13 0 0,12 0 0,3 0 0,7 0 0,-30 0 0,3 0 0,-5 0 0,-1 0 0,-9 0 0,0 0-353,3 0 0,-3 0 353,12 3 0,23-2 0,-24 3 0,24-4 0,0 0 0,1 0 268,-7 0-268,-2-5 0,-6 4 0,-18-7 983,7 7-668,-15-2 452,18 3-767,8 0 0,2 0 0,4-5 0,-12 4 0,5-4 0,-5 1 0,6 3 0,-25-4 0,13 5 0,-8 0 0,3-4 405,8 3-405,-19-3 0,0 4 0,-12 0 0,21 0 0,-24 0 0,20 0 0,-31 0 0,-2 0 0,-14-2 0,17 2 0,11-2 0,26 2 0,10 4 0,6-2 0,-24 4 0,11-5 0,-26 5 0,24-5 0,-5 7 0,6-6 0,0 2 0,6 0 0,-23-2 0,13 2 0,-17 0 0,22-3 0,-12 4 0,-5-5 0,-13 0 0,-5-4 0,6 0 0,0-3 0,-11 0 0,2 4 0,-14-1 0,5 3 0,-3-1 0,2 2 0,-1 0 0,11 0 0,-6 0 0,13 0 0,-14 0 0,8 0 0,-3 0 0,-1 0 0,10 0 0,-4 0 0,-3 2 0,-3-1 0,-6 3 0,0-3 0,-1 1 0,10 1 0,-12-2 0,13 2 0,-10-3 0,1 0 0,2 0 0,-7 0 0,1 2 0,-23 12 0,10-6 0,-27 9 0,19-14 0,-23 4 0,-3 3 0,-8-1 0,8 1 0,-3 2 0,9-6 0,-12 6 0,-6-3 0,17-1 0,-8 0 0,4 0 0,-2 0 0,-6 0 0,19-3 0,4 1 0,9-6 0,-3 3 0,0-3 0,-7 0 0,6 0 0,-12 0 0,11 0 0,-10 0 0,13 0 0,-19 0 0,6 0 0,-22 0 0,-2 4 0,-6 1 0,6 5 0,7-5 0,-10-1 0,27-4 0,-10 2 0,10-2 0,-6 2 0,-18 2 0,-6-3 0,-7 8 0,-1-8 0,-12 9 0,4-4 0,-5 0 0,7 3 0,18-8 0,-13 3 0,7-4 0,-20 5 0,0-4 0,-5 4 0,11-5 0,-11 0-495,5 0 495,0 0 0,20 0 0,-7 0 0,7 0 0,-14-4 0,-11 2 0,18-7 0,-4 8 0,13-3 0,-7 4 0,-7 0 0,-2 0 0,14 0 0,-13 0 0,17 0 0,-22 0 0,6 0 0,6 0 0,7 0 0,21 0 0,-3-4 0,10 3 495,-20-3-495,-7 4 0,-2 0 0,2 0 0,2 0 0,16-3 0,-2 2 0,21-2 0,-13 3 0,-1 0 0,-16-5 0,-14 4 0,-1-3 0,0 4 0,2 0 0,-13-5 0,8-1 0,-4-4 0,17 4 0,12-1 0,-7 6 0,-1-8 0,-12 8 0,-2-3 0,-6 4 0,-7 0 0,5 0 0,21 0 0,-7 0 0,20-4 0,-18 3 0,0-4 0,6 5 0,2 0 0,0 0 0,20 0 0,-17 0 0,13 0 0,-12-4 0,-10 3 0,4-3 0,0 4 0,-5 0 0,12 0 0,-6 0 0,19 0 0,-15 0 0,14-3 0,-24 2 0,5-3 0,1 4 0,-6 0 0,-1-5 0,10 4 0,9-4 0,5 1 0,12 3 0,-14-6 0,5 6 0,7-5 0,5 6 0,4-5 0,6 4 0,-7-1 0,9 2 0,-8 0 0,4 0 0,-5 0 0,0 0 0,3 0 0,1 0 0,5-2 0,1-6 0,-18 0 0,-9-5 0,-27 8 0,-6-4 0,6 8 0,10-3 0,19 4 0,3-4 0,10 3 0,1-4 0,7 5 0,6-4 0,-8 2 0,4-1 0,-10 1 0,-7 6 0,11-3 0,-13 3 0,21-4 0,-5 0 0,0 0 0,4 0 0,-15 0 0,15 0 0,-11 2 0,2-2 0,-4 6 0,1-6 0,1 4 0,13-2 0,-3-2 0,-5 2 0,-7-2 0,-8 0 0,-27 5 0,18-4 0,-7 4 0,23-5 0,4 0 0,-1 0 0,-10 0 0,10 2 0,-4-1 0,-1 1 0,5-2 0,-10 0 0,15 0 0,-8 0 0,4 3 0,-7-2 0,-12 3 0,-8 0 0,-2-3 0,-5 7 0,1-7 0,20 3 0,-29-4 0,34 0 0,-24 0 0,13 0 0,4 0 0,-11 0 0,12 3 0,-6 2 0,1-1 0,14 1 0,-19-5 0,13 6 0,-22-1 0,10 0 0,4 0 0,13-5 0,11 0 0,0 0 0,-7 0 0,-1 0 0,-10 3 0,-7-2 0,-1 2 0,0-3 0,2 0 0,12 0 0,5 0 0,4 3 0,-4-3 0,4 3 0,-6-3 0,11 0 0,-11 0 0,-6 0 0,-11-4 0,-6 3 0,15-3 0,2 4 0,8 0 0,1 0 0,-11 0 0,5 0 0,-6 0 0,6 0 0,5 0 0,7 0 0,3 0 0,-9 0 0,-9 0 0,-11 0 0,1 0 0,-6 0 0,11 0 0,-4 0 0,6 0 0,-1 0 0,7 0 0,-11 0 0,4 0 0,-20 0 0,6 0 0,-6 0 0,7 0 0,-6 0 0,4 0 0,8 0 0,-9-5 0,7 0 0,-24 0 0,-8-4 0,-15 7 0,-7-3 0,0 5 0,-5-4-750,11 2 750,2-3 0,1 5 0,36 0 0,-24 0 0,26 0 0,-19 0 0,-5 0 0,12 0 0,-6 0 0,1 0 0,26 0 750,-8-3-750,31 2 0,-13-2 0,10 3 0,-1 0 0,7-2 0,3 1 0,1-1 0,-3-1 0,2 2 0,1-3 0,-2 4 0,3 0 0,-6 0 0,-18-6 0,-25 5 0,-1-5 0,-31 6 0,27 0 0,-18 0 0,13 0 0,2-4 0,28 3 0,-23-4 0,40 5 0,-22 0 0,24 0 0,5-2 0,0 2 0,5-4 0,-1 0 0,1-1 0,-1-1 0,-3 4 0,2 0 0,-1 2 0,-2 0 0,-1 0 0,0 0 0,1 0 0,0 0 0,3 0 0,-3 0 0,3 0 0,-9 0 0,-2 0 0,-1 0 0,-7 0 0,8 3 0,-1-2 0,3 2 0,9-3 0,3 2 0,-6 0 0,1 3 0,-6 0 0,6-2 0,0 1 0,1-1 0,0 1 0,0-1 0,-1 1 0,3-3 0,-2 1 0,-2 2 0,7-3 0,-9 7 0,3-3 0,-9 4 0,7-4 0,-3-1 0,12-4 0,-6 3 0,2-2 0,-2 3 0,0-2 0,0 1 0,-2-1 0,-9 4 0,6-5 0,-7 2 0,11-3 0,-1 0 0,6 0 0,-3 0 0,-3 0 0,3 0 0,-3 0 0,3 0 0,1-2 0,-3 0 0,4-1 0,-16 2 0,15 1 0,-17 0 0,17 0 0,-4 0 0,4-2 0,-1 1 0,1-3 0,-3 4 0,2-2 0,-1 2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23.0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 1 24575,'8'27'0,"0"5"0,-5-19 0,3 8 0,-4-14 0,3 5 0,-1-4 0,-2-1 0,0 7 0,-2-8 0,0 7 0,0-4 0,0-2 0,0 4 0,-2-4 0,-2 2 0,-4 2 0,0-5 0,0 2 0,2 0 0,0-1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0</TotalTime>
  <Pages>6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3</cp:revision>
  <cp:lastPrinted>2026-01-18T00:58:00Z</cp:lastPrinted>
  <dcterms:created xsi:type="dcterms:W3CDTF">2026-01-18T00:58:00Z</dcterms:created>
  <dcterms:modified xsi:type="dcterms:W3CDTF">2026-01-18T00:58:00Z</dcterms:modified>
</cp:coreProperties>
</file>